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3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3"/>
        <w:gridCol w:w="632"/>
        <w:gridCol w:w="2322"/>
        <w:gridCol w:w="424"/>
        <w:gridCol w:w="6634"/>
      </w:tblGrid>
      <w:tr w:rsidR="003D1B71" w:rsidRPr="00CA16E3" w14:paraId="5C7CFD18" w14:textId="77777777" w:rsidTr="00DB214F">
        <w:trPr>
          <w:trHeight w:val="2059"/>
        </w:trPr>
        <w:tc>
          <w:tcPr>
            <w:tcW w:w="3677" w:type="dxa"/>
            <w:gridSpan w:val="3"/>
            <w:vMerge w:val="restart"/>
            <w:tcBorders>
              <w:bottom w:val="nil"/>
            </w:tcBorders>
          </w:tcPr>
          <w:p w14:paraId="10287F90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91BFB89" wp14:editId="4FDCE439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F8B500" w14:textId="77777777" w:rsidR="001C439A" w:rsidRPr="00CA16E3" w:rsidRDefault="001C439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91BFB89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62F8B500" w14:textId="77777777" w:rsidR="001C439A" w:rsidRPr="00CA16E3" w:rsidRDefault="001C439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7CB2659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34" w:type="dxa"/>
            <w:tcBorders>
              <w:bottom w:val="nil"/>
            </w:tcBorders>
          </w:tcPr>
          <w:p w14:paraId="62F141FA" w14:textId="17285169" w:rsidR="003D1B71" w:rsidRPr="00665F95" w:rsidRDefault="006B2D47" w:rsidP="00310F17">
            <w:pPr>
              <w:pStyle w:val="Ttulo"/>
            </w:pPr>
            <w:r>
              <w:t>Marco Antonio</w:t>
            </w:r>
            <w:r w:rsidR="003D1B71" w:rsidRPr="00665F95">
              <w:rPr>
                <w:lang w:bidi="es-ES"/>
              </w:rPr>
              <w:br/>
            </w:r>
            <w:r>
              <w:t>Valdez Cruz</w:t>
            </w:r>
          </w:p>
        </w:tc>
      </w:tr>
      <w:tr w:rsidR="003D1B71" w:rsidRPr="00CA16E3" w14:paraId="2CC5E290" w14:textId="77777777" w:rsidTr="00DB214F">
        <w:trPr>
          <w:trHeight w:val="1549"/>
        </w:trPr>
        <w:tc>
          <w:tcPr>
            <w:tcW w:w="3677" w:type="dxa"/>
            <w:gridSpan w:val="3"/>
            <w:vMerge/>
            <w:tcBorders>
              <w:bottom w:val="nil"/>
            </w:tcBorders>
          </w:tcPr>
          <w:p w14:paraId="4206636D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4" w:type="dxa"/>
            <w:vMerge/>
            <w:tcBorders>
              <w:bottom w:val="nil"/>
            </w:tcBorders>
          </w:tcPr>
          <w:p w14:paraId="0A21210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4" w:type="dxa"/>
            <w:vMerge w:val="restart"/>
            <w:tcBorders>
              <w:bottom w:val="nil"/>
            </w:tcBorders>
            <w:vAlign w:val="bottom"/>
          </w:tcPr>
          <w:p w14:paraId="61291B63" w14:textId="5F9A4423" w:rsidR="00442052" w:rsidRPr="00DB214F" w:rsidRDefault="00442052" w:rsidP="00DB214F">
            <w:pPr>
              <w:pStyle w:val="Ttulo2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Resumen</w:t>
            </w:r>
          </w:p>
          <w:p w14:paraId="57D99177" w14:textId="441483EE" w:rsidR="00442052" w:rsidRPr="00DB214F" w:rsidRDefault="00442052" w:rsidP="00DB214F">
            <w:pPr>
              <w:pStyle w:val="Fechas"/>
              <w:spacing w:line="216" w:lineRule="auto"/>
              <w:jc w:val="both"/>
              <w:rPr>
                <w:rFonts w:ascii="Arial" w:hAnsi="Arial" w:cs="Arial"/>
              </w:rPr>
            </w:pPr>
          </w:p>
          <w:p w14:paraId="50AE545A" w14:textId="2EACFAB5" w:rsidR="00442052" w:rsidRPr="00DB214F" w:rsidRDefault="00BD2960" w:rsidP="00DB214F">
            <w:pPr>
              <w:spacing w:line="216" w:lineRule="auto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 xml:space="preserve">Estudiante de ingeniería, acreditado en cursos de Microsoft Word, Excel y </w:t>
            </w:r>
            <w:proofErr w:type="spellStart"/>
            <w:r w:rsidRPr="00DB214F">
              <w:rPr>
                <w:rFonts w:ascii="Arial" w:hAnsi="Arial" w:cs="Arial"/>
              </w:rPr>
              <w:t>Powerpoint</w:t>
            </w:r>
            <w:proofErr w:type="spellEnd"/>
            <w:r w:rsidRPr="00DB214F">
              <w:rPr>
                <w:rFonts w:ascii="Arial" w:hAnsi="Arial" w:cs="Arial"/>
              </w:rPr>
              <w:t xml:space="preserve">, </w:t>
            </w:r>
            <w:r w:rsidR="00900304" w:rsidRPr="00DB214F">
              <w:rPr>
                <w:rFonts w:ascii="Arial" w:hAnsi="Arial" w:cs="Arial"/>
              </w:rPr>
              <w:t>así como en programación en tecnologías para la competencia de Microsof</w:t>
            </w:r>
            <w:r w:rsidR="009D5569">
              <w:rPr>
                <w:rFonts w:ascii="Arial" w:hAnsi="Arial" w:cs="Arial"/>
              </w:rPr>
              <w:t>t</w:t>
            </w:r>
            <w:r w:rsidR="00900304" w:rsidRPr="00DB214F">
              <w:rPr>
                <w:rFonts w:ascii="Arial" w:hAnsi="Arial" w:cs="Arial"/>
              </w:rPr>
              <w:t>, con conocimientos teóricos prácticos en electrónica, mecánica y control</w:t>
            </w:r>
            <w:r w:rsidR="009D5569">
              <w:rPr>
                <w:rFonts w:ascii="Arial" w:hAnsi="Arial" w:cs="Arial"/>
              </w:rPr>
              <w:t xml:space="preserve">, experiencia en control de motores, </w:t>
            </w:r>
            <w:proofErr w:type="spellStart"/>
            <w:r w:rsidR="009D5569">
              <w:rPr>
                <w:rFonts w:ascii="Arial" w:hAnsi="Arial" w:cs="Arial"/>
              </w:rPr>
              <w:t>PLC´s</w:t>
            </w:r>
            <w:proofErr w:type="spellEnd"/>
            <w:r w:rsidR="009D5569">
              <w:rPr>
                <w:rFonts w:ascii="Arial" w:hAnsi="Arial" w:cs="Arial"/>
              </w:rPr>
              <w:t xml:space="preserve">, control de sistemas </w:t>
            </w:r>
            <w:proofErr w:type="spellStart"/>
            <w:r w:rsidR="009D5569">
              <w:rPr>
                <w:rFonts w:ascii="Arial" w:hAnsi="Arial" w:cs="Arial"/>
              </w:rPr>
              <w:t>roboticos</w:t>
            </w:r>
            <w:proofErr w:type="spellEnd"/>
            <w:r w:rsidR="00900304" w:rsidRPr="00DB214F">
              <w:rPr>
                <w:rFonts w:ascii="Arial" w:hAnsi="Arial" w:cs="Arial"/>
              </w:rPr>
              <w:t xml:space="preserve">. </w:t>
            </w:r>
          </w:p>
          <w:sdt>
            <w:sdtPr>
              <w:rPr>
                <w:rFonts w:ascii="Arial" w:hAnsi="Arial" w:cs="Arial"/>
              </w:rPr>
              <w:id w:val="-1554227259"/>
              <w:placeholder>
                <w:docPart w:val="9415FC2F4E934B01A6D013C05F854D9E"/>
              </w:placeholder>
              <w:temporary/>
              <w:showingPlcHdr/>
              <w15:appearance w15:val="hidden"/>
            </w:sdtPr>
            <w:sdtEndPr/>
            <w:sdtContent>
              <w:p w14:paraId="2ABFEE81" w14:textId="0297FC41" w:rsidR="003D1B71" w:rsidRPr="00DB214F" w:rsidRDefault="00442052" w:rsidP="00DB214F">
                <w:pPr>
                  <w:pStyle w:val="Ttulo2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z w:val="22"/>
                    <w:szCs w:val="22"/>
                    <w:u w:val="none"/>
                  </w:rPr>
                </w:pPr>
                <w:r w:rsidRPr="00DB214F">
                  <w:rPr>
                    <w:rFonts w:ascii="Arial" w:hAnsi="Arial" w:cs="Arial"/>
                  </w:rPr>
                  <w:t>Formación</w:t>
                </w:r>
              </w:p>
            </w:sdtContent>
          </w:sdt>
          <w:p w14:paraId="333B522D" w14:textId="77777777" w:rsidR="002A76DA" w:rsidRPr="00DB214F" w:rsidRDefault="002A76DA" w:rsidP="00DB214F">
            <w:pPr>
              <w:pStyle w:val="Nombredelaescuel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  <w:lang w:bidi="es-ES"/>
              </w:rPr>
              <w:t xml:space="preserve">Técnico en Programación  </w:t>
            </w:r>
          </w:p>
          <w:p w14:paraId="5402CA10" w14:textId="77777777" w:rsidR="002A76DA" w:rsidRPr="00DB214F" w:rsidRDefault="006B2D47" w:rsidP="00DB214F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lang w:bidi="es-ES"/>
              </w:rPr>
            </w:pPr>
            <w:proofErr w:type="spellStart"/>
            <w:r w:rsidRPr="00DB214F">
              <w:rPr>
                <w:rFonts w:ascii="Arial" w:hAnsi="Arial" w:cs="Arial"/>
              </w:rPr>
              <w:t>CBtis</w:t>
            </w:r>
            <w:proofErr w:type="spellEnd"/>
            <w:r w:rsidRPr="00DB214F">
              <w:rPr>
                <w:rFonts w:ascii="Arial" w:hAnsi="Arial" w:cs="Arial"/>
              </w:rPr>
              <w:t xml:space="preserve"> N°30</w:t>
            </w:r>
            <w:r w:rsidR="003D1B71" w:rsidRPr="00DB214F">
              <w:rPr>
                <w:rFonts w:ascii="Arial" w:hAnsi="Arial" w:cs="Arial"/>
                <w:lang w:bidi="es-ES"/>
              </w:rPr>
              <w:t xml:space="preserve">, </w:t>
            </w:r>
            <w:r w:rsidRPr="00DB214F">
              <w:rPr>
                <w:rFonts w:ascii="Arial" w:hAnsi="Arial" w:cs="Arial"/>
                <w:lang w:bidi="es-ES"/>
              </w:rPr>
              <w:t>Cerro Azul, Veracruz</w:t>
            </w:r>
          </w:p>
          <w:p w14:paraId="75F3110C" w14:textId="0748864C" w:rsidR="002A76DA" w:rsidRPr="00DB214F" w:rsidRDefault="006B2D47" w:rsidP="00DB214F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sz w:val="18"/>
                <w:szCs w:val="18"/>
                <w:lang w:val="es-MX"/>
              </w:rPr>
            </w:pPr>
            <w:r w:rsidRPr="00DB214F">
              <w:rPr>
                <w:rFonts w:ascii="Arial" w:hAnsi="Arial" w:cs="Arial"/>
              </w:rPr>
              <w:t>C</w:t>
            </w:r>
            <w:r w:rsidR="002A76DA" w:rsidRPr="00DB214F">
              <w:rPr>
                <w:rFonts w:ascii="Arial" w:hAnsi="Arial" w:cs="Arial"/>
              </w:rPr>
              <w:t xml:space="preserve">édula Profesional: </w:t>
            </w:r>
            <w:r w:rsidRPr="00DB214F">
              <w:rPr>
                <w:rFonts w:ascii="Arial" w:hAnsi="Arial" w:cs="Arial"/>
                <w:sz w:val="18"/>
                <w:szCs w:val="18"/>
                <w:lang w:val="es-MX"/>
              </w:rPr>
              <w:t>11833966</w:t>
            </w:r>
          </w:p>
          <w:p w14:paraId="0D7F6B57" w14:textId="1E9AA780" w:rsidR="002A76DA" w:rsidRPr="00DB214F" w:rsidRDefault="002A76DA" w:rsidP="00DB214F">
            <w:pPr>
              <w:pStyle w:val="Nombredelaescuel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  <w:sz w:val="18"/>
                <w:szCs w:val="18"/>
                <w:lang w:val="es-MX"/>
              </w:rPr>
            </w:pPr>
            <w:r w:rsidRPr="00DB214F">
              <w:rPr>
                <w:rFonts w:ascii="Arial" w:hAnsi="Arial" w:cs="Arial"/>
                <w:sz w:val="18"/>
                <w:szCs w:val="18"/>
                <w:lang w:val="es-MX"/>
              </w:rPr>
              <w:t>Ingeniería Mecatrónica</w:t>
            </w:r>
          </w:p>
          <w:p w14:paraId="6E850DE7" w14:textId="37532E62" w:rsidR="002A76DA" w:rsidRPr="00DB214F" w:rsidRDefault="002A76DA" w:rsidP="00DB214F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sz w:val="18"/>
                <w:szCs w:val="18"/>
                <w:lang w:val="es-MX"/>
              </w:rPr>
            </w:pPr>
            <w:r w:rsidRPr="00DB214F">
              <w:rPr>
                <w:rFonts w:ascii="Arial" w:hAnsi="Arial" w:cs="Arial"/>
                <w:sz w:val="18"/>
                <w:szCs w:val="18"/>
                <w:lang w:val="es-MX"/>
              </w:rPr>
              <w:t>Instituto Politécnico Nacional</w:t>
            </w:r>
          </w:p>
          <w:p w14:paraId="6E203495" w14:textId="557ECD42" w:rsidR="002A76DA" w:rsidRPr="00DB214F" w:rsidRDefault="002A76DA" w:rsidP="00DB214F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sz w:val="18"/>
                <w:szCs w:val="18"/>
                <w:lang w:val="es-MX"/>
              </w:rPr>
            </w:pPr>
            <w:r w:rsidRPr="00DB214F">
              <w:rPr>
                <w:rFonts w:ascii="Arial" w:hAnsi="Arial" w:cs="Arial"/>
                <w:sz w:val="18"/>
                <w:szCs w:val="18"/>
                <w:lang w:val="es-MX"/>
              </w:rPr>
              <w:t>Estudiante de 9°</w:t>
            </w:r>
          </w:p>
          <w:p w14:paraId="4A7A78EE" w14:textId="20DA325C" w:rsidR="003D1B71" w:rsidRPr="00DB214F" w:rsidRDefault="00FF6AFF" w:rsidP="00DB214F">
            <w:pPr>
              <w:pStyle w:val="Ttulo2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Actitudes</w:t>
            </w:r>
          </w:p>
          <w:p w14:paraId="577E2417" w14:textId="6BD31A16" w:rsidR="003D1B71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Inglés básico-intermedio</w:t>
            </w:r>
          </w:p>
          <w:p w14:paraId="1C9CBB21" w14:textId="200799ED" w:rsidR="00FB19BB" w:rsidRPr="00DB214F" w:rsidRDefault="00FB19BB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Alemán básico A1</w:t>
            </w:r>
          </w:p>
          <w:p w14:paraId="0AECA540" w14:textId="3E45F5AE" w:rsidR="00FF6AFF" w:rsidRPr="00DB214F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Acreditación básica de programación en Python.</w:t>
            </w:r>
          </w:p>
          <w:p w14:paraId="1CEEEF1A" w14:textId="1B3C9661" w:rsidR="00FF6AFF" w:rsidRPr="00DB214F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Resolución de problemas</w:t>
            </w:r>
          </w:p>
          <w:p w14:paraId="7E61DA68" w14:textId="53B07B91" w:rsidR="00FF6AFF" w:rsidRPr="00DB214F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Adaptabilidad</w:t>
            </w:r>
          </w:p>
          <w:p w14:paraId="34813F9F" w14:textId="62B5B7FC" w:rsidR="00FF6AFF" w:rsidRPr="00DB214F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Flexibilidad</w:t>
            </w:r>
          </w:p>
          <w:p w14:paraId="706031B6" w14:textId="4A0B912B" w:rsidR="00FF6AFF" w:rsidRPr="00DB214F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Liderazgo de equipos de trabajo</w:t>
            </w:r>
          </w:p>
          <w:p w14:paraId="38CD0679" w14:textId="3633F98A" w:rsidR="00FF6AFF" w:rsidRPr="00DB214F" w:rsidRDefault="00FF6AFF" w:rsidP="00DB214F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Proactivo</w:t>
            </w:r>
          </w:p>
          <w:p w14:paraId="2521B1AD" w14:textId="5F9C9756" w:rsidR="00FF6AFF" w:rsidRPr="00DB214F" w:rsidRDefault="00DB214F" w:rsidP="00FB19BB">
            <w:pPr>
              <w:spacing w:line="216" w:lineRule="auto"/>
              <w:ind w:left="360"/>
              <w:jc w:val="both"/>
              <w:rPr>
                <w:rFonts w:ascii="Arial" w:hAnsi="Arial" w:cs="Arial"/>
              </w:rPr>
            </w:pPr>
            <w:r w:rsidRPr="00DB214F">
              <w:rPr>
                <w:rFonts w:ascii="Arial" w:hAnsi="Arial" w:cs="Arial"/>
              </w:rPr>
              <w:t>Disponibilidad de horari</w:t>
            </w:r>
            <w:r w:rsidR="00FB19BB">
              <w:rPr>
                <w:rFonts w:ascii="Arial" w:hAnsi="Arial" w:cs="Arial"/>
              </w:rPr>
              <w:t>o</w:t>
            </w:r>
          </w:p>
          <w:p w14:paraId="1D3B7A32" w14:textId="773D96EA" w:rsidR="003D1B71" w:rsidRPr="00DB214F" w:rsidRDefault="001E075F" w:rsidP="00DB214F">
            <w:pPr>
              <w:pStyle w:val="Ttulo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E0CD5E7" wp14:editId="3615132B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456565</wp:posOffset>
                      </wp:positionV>
                      <wp:extent cx="133350" cy="133350"/>
                      <wp:effectExtent l="19050" t="38100" r="38100" b="38100"/>
                      <wp:wrapNone/>
                      <wp:docPr id="31" name="Estrella: 5 puntas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750829" id="Estrella: 5 puntas 31" o:spid="_x0000_s1026" style="position:absolute;margin-left:151.7pt;margin-top:35.95pt;width:10.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77B5FC" wp14:editId="4D8DA109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456565</wp:posOffset>
                      </wp:positionV>
                      <wp:extent cx="133350" cy="133350"/>
                      <wp:effectExtent l="19050" t="38100" r="38100" b="38100"/>
                      <wp:wrapNone/>
                      <wp:docPr id="30" name="Estrella: 5 punta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CFC7B5" id="Estrella: 5 puntas 30" o:spid="_x0000_s1026" style="position:absolute;margin-left:138pt;margin-top:35.95pt;width:10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7429710" wp14:editId="1330ADF1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458470</wp:posOffset>
                      </wp:positionV>
                      <wp:extent cx="133350" cy="133350"/>
                      <wp:effectExtent l="19050" t="38100" r="38100" b="38100"/>
                      <wp:wrapNone/>
                      <wp:docPr id="29" name="Estrella: 5 puntas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602BD" id="Estrella: 5 puntas 29" o:spid="_x0000_s1026" style="position:absolute;margin-left:122.65pt;margin-top:36.1pt;width:10.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55B0048" wp14:editId="0F1FCB92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462915</wp:posOffset>
                      </wp:positionV>
                      <wp:extent cx="133350" cy="133350"/>
                      <wp:effectExtent l="19050" t="38100" r="38100" b="38100"/>
                      <wp:wrapNone/>
                      <wp:docPr id="28" name="Estrella: 5 punta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9FB54" id="Estrella: 5 puntas 28" o:spid="_x0000_s1026" style="position:absolute;margin-left:109.3pt;margin-top:36.45pt;width:10.5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9D5569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DDE9" wp14:editId="74CC321D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469900</wp:posOffset>
                      </wp:positionV>
                      <wp:extent cx="133350" cy="133350"/>
                      <wp:effectExtent l="19050" t="38100" r="38100" b="38100"/>
                      <wp:wrapNone/>
                      <wp:docPr id="27" name="Estrella: 5 punta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18E0BE" id="Estrella: 5 puntas 27" o:spid="_x0000_s1026" style="position:absolute;margin-left:94.75pt;margin-top:37pt;width:10.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DB214F" w:rsidRPr="00DB214F">
              <w:rPr>
                <w:rFonts w:ascii="Arial" w:hAnsi="Arial" w:cs="Arial"/>
              </w:rPr>
              <w:t>Habilidades técnicas</w:t>
            </w:r>
          </w:p>
          <w:p w14:paraId="58378631" w14:textId="11180485" w:rsidR="003D1B71" w:rsidRPr="00DB214F" w:rsidRDefault="009D5569" w:rsidP="00DB214F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DB214F" w:rsidRPr="00DB214F">
              <w:rPr>
                <w:rFonts w:ascii="Arial" w:hAnsi="Arial" w:cs="Arial"/>
              </w:rPr>
              <w:t>enguaje G</w:t>
            </w:r>
            <w:r>
              <w:rPr>
                <w:rFonts w:ascii="Arial" w:hAnsi="Arial" w:cs="Arial"/>
              </w:rPr>
              <w:t xml:space="preserve">  </w:t>
            </w:r>
          </w:p>
          <w:p w14:paraId="3E2F02D3" w14:textId="57189FC6" w:rsidR="00DB214F" w:rsidRPr="00DB214F" w:rsidRDefault="004335EF" w:rsidP="00DB214F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F9C6942" wp14:editId="79E1A16F">
                      <wp:simplePos x="0" y="0"/>
                      <wp:positionH relativeFrom="column">
                        <wp:posOffset>2606675</wp:posOffset>
                      </wp:positionH>
                      <wp:positionV relativeFrom="paragraph">
                        <wp:posOffset>8890</wp:posOffset>
                      </wp:positionV>
                      <wp:extent cx="133350" cy="133350"/>
                      <wp:effectExtent l="19050" t="38100" r="38100" b="38100"/>
                      <wp:wrapNone/>
                      <wp:docPr id="40" name="Estrella: 5 puntas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26408" id="Estrella: 5 puntas 40" o:spid="_x0000_s1026" style="position:absolute;margin-left:205.25pt;margin-top:.7pt;width:10.5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1E075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F5B7CE7" wp14:editId="5D2F7E83">
                      <wp:simplePos x="0" y="0"/>
                      <wp:positionH relativeFrom="column">
                        <wp:posOffset>2153920</wp:posOffset>
                      </wp:positionH>
                      <wp:positionV relativeFrom="paragraph">
                        <wp:posOffset>205105</wp:posOffset>
                      </wp:positionV>
                      <wp:extent cx="133350" cy="133350"/>
                      <wp:effectExtent l="19050" t="38100" r="38100" b="38100"/>
                      <wp:wrapNone/>
                      <wp:docPr id="42" name="Estrella: 5 puntas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6033C" id="Estrella: 5 puntas 42" o:spid="_x0000_s1026" style="position:absolute;margin-left:169.6pt;margin-top:16.15pt;width:10.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1E075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8687B9A" wp14:editId="4A7CE7F2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13970</wp:posOffset>
                      </wp:positionV>
                      <wp:extent cx="133350" cy="133350"/>
                      <wp:effectExtent l="19050" t="38100" r="38100" b="38100"/>
                      <wp:wrapNone/>
                      <wp:docPr id="37" name="Estrella: 5 puntas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43A3B8" id="Estrella: 5 puntas 37" o:spid="_x0000_s1026" style="position:absolute;margin-left:192.15pt;margin-top:1.1pt;width:10.5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1E075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D1C1DA0" wp14:editId="25FEC339">
                      <wp:simplePos x="0" y="0"/>
                      <wp:positionH relativeFrom="column">
                        <wp:posOffset>2256155</wp:posOffset>
                      </wp:positionH>
                      <wp:positionV relativeFrom="paragraph">
                        <wp:posOffset>20320</wp:posOffset>
                      </wp:positionV>
                      <wp:extent cx="133350" cy="133350"/>
                      <wp:effectExtent l="19050" t="38100" r="38100" b="38100"/>
                      <wp:wrapNone/>
                      <wp:docPr id="36" name="Estrella: 5 puntas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E3A677" id="Estrella: 5 puntas 36" o:spid="_x0000_s1026" style="position:absolute;margin-left:177.65pt;margin-top:1.6pt;width:10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1E075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A238286" wp14:editId="1DE6A68C">
                      <wp:simplePos x="0" y="0"/>
                      <wp:positionH relativeFrom="column">
                        <wp:posOffset>2061845</wp:posOffset>
                      </wp:positionH>
                      <wp:positionV relativeFrom="paragraph">
                        <wp:posOffset>7620</wp:posOffset>
                      </wp:positionV>
                      <wp:extent cx="133350" cy="133350"/>
                      <wp:effectExtent l="19050" t="38100" r="38100" b="38100"/>
                      <wp:wrapNone/>
                      <wp:docPr id="35" name="Estrella: 5 puntas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410DAE" id="Estrella: 5 puntas 35" o:spid="_x0000_s1026" style="position:absolute;margin-left:162.35pt;margin-top:.6pt;width:10.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1E075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65C405" wp14:editId="43DD197F">
                      <wp:simplePos x="0" y="0"/>
                      <wp:positionH relativeFrom="column">
                        <wp:posOffset>1873885</wp:posOffset>
                      </wp:positionH>
                      <wp:positionV relativeFrom="paragraph">
                        <wp:posOffset>5080</wp:posOffset>
                      </wp:positionV>
                      <wp:extent cx="133350" cy="133350"/>
                      <wp:effectExtent l="19050" t="38100" r="38100" b="38100"/>
                      <wp:wrapNone/>
                      <wp:docPr id="32" name="Estrella: 5 puntas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DA4F74" id="Estrella: 5 puntas 32" o:spid="_x0000_s1026" style="position:absolute;margin-left:147.55pt;margin-top:.4pt;width:10.5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1E075F">
              <w:rPr>
                <w:rFonts w:ascii="Arial" w:hAnsi="Arial" w:cs="Arial"/>
              </w:rPr>
              <w:t>P</w:t>
            </w:r>
            <w:r w:rsidR="00DB214F" w:rsidRPr="00DB214F">
              <w:rPr>
                <w:rFonts w:ascii="Arial" w:hAnsi="Arial" w:cs="Arial"/>
              </w:rPr>
              <w:t xml:space="preserve">rogramación de </w:t>
            </w:r>
            <w:proofErr w:type="spellStart"/>
            <w:r w:rsidR="00DB214F" w:rsidRPr="00DB214F">
              <w:rPr>
                <w:rFonts w:ascii="Arial" w:hAnsi="Arial" w:cs="Arial"/>
              </w:rPr>
              <w:t>PLC’s</w:t>
            </w:r>
            <w:proofErr w:type="spellEnd"/>
          </w:p>
          <w:p w14:paraId="70B1BEBF" w14:textId="48E26AA2" w:rsidR="00DB214F" w:rsidRDefault="001E075F" w:rsidP="00DB214F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118D7B8" wp14:editId="721AB597">
                      <wp:simplePos x="0" y="0"/>
                      <wp:positionH relativeFrom="column">
                        <wp:posOffset>2908935</wp:posOffset>
                      </wp:positionH>
                      <wp:positionV relativeFrom="paragraph">
                        <wp:posOffset>7620</wp:posOffset>
                      </wp:positionV>
                      <wp:extent cx="133350" cy="133350"/>
                      <wp:effectExtent l="19050" t="38100" r="38100" b="38100"/>
                      <wp:wrapNone/>
                      <wp:docPr id="49" name="Estrella: 5 puntas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EA50C2" id="Estrella: 5 puntas 49" o:spid="_x0000_s1026" style="position:absolute;margin-left:229.05pt;margin-top:.6pt;width:10.5pt;height:1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10F35DA" wp14:editId="410AF9F7">
                      <wp:simplePos x="0" y="0"/>
                      <wp:positionH relativeFrom="column">
                        <wp:posOffset>2713355</wp:posOffset>
                      </wp:positionH>
                      <wp:positionV relativeFrom="paragraph">
                        <wp:posOffset>-1270</wp:posOffset>
                      </wp:positionV>
                      <wp:extent cx="133350" cy="133350"/>
                      <wp:effectExtent l="19050" t="38100" r="38100" b="38100"/>
                      <wp:wrapNone/>
                      <wp:docPr id="48" name="Estrella: 5 puntas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351D39" id="Estrella: 5 puntas 48" o:spid="_x0000_s1026" style="position:absolute;margin-left:213.65pt;margin-top:-.1pt;width:10.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94D32DF" wp14:editId="5A8B29E8">
                      <wp:simplePos x="0" y="0"/>
                      <wp:positionH relativeFrom="column">
                        <wp:posOffset>2538095</wp:posOffset>
                      </wp:positionH>
                      <wp:positionV relativeFrom="paragraph">
                        <wp:posOffset>5080</wp:posOffset>
                      </wp:positionV>
                      <wp:extent cx="133350" cy="133350"/>
                      <wp:effectExtent l="19050" t="38100" r="38100" b="38100"/>
                      <wp:wrapNone/>
                      <wp:docPr id="45" name="Estrella: 5 puntas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A7AF69" id="Estrella: 5 puntas 45" o:spid="_x0000_s1026" style="position:absolute;margin-left:199.85pt;margin-top:.4pt;width:10.5pt;height:1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33D0D7D" wp14:editId="106FE37D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-7620</wp:posOffset>
                      </wp:positionV>
                      <wp:extent cx="133350" cy="133350"/>
                      <wp:effectExtent l="19050" t="38100" r="38100" b="38100"/>
                      <wp:wrapNone/>
                      <wp:docPr id="43" name="Estrella: 5 puntas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4BD1F9" id="Estrella: 5 puntas 43" o:spid="_x0000_s1026" style="position:absolute;margin-left:184.9pt;margin-top:-.6pt;width:10.5pt;height:1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DB214F">
              <w:rPr>
                <w:rFonts w:ascii="Arial" w:hAnsi="Arial" w:cs="Arial"/>
              </w:rPr>
              <w:t>Conocimiento en electrónica</w:t>
            </w:r>
          </w:p>
          <w:p w14:paraId="0D8BEBAF" w14:textId="65CF3EF2" w:rsidR="00DB214F" w:rsidRDefault="004335EF" w:rsidP="00DB214F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4F604B2" wp14:editId="7D3C61B3">
                      <wp:simplePos x="0" y="0"/>
                      <wp:positionH relativeFrom="column">
                        <wp:posOffset>2382520</wp:posOffset>
                      </wp:positionH>
                      <wp:positionV relativeFrom="paragraph">
                        <wp:posOffset>194945</wp:posOffset>
                      </wp:positionV>
                      <wp:extent cx="133350" cy="133350"/>
                      <wp:effectExtent l="19050" t="38100" r="38100" b="38100"/>
                      <wp:wrapNone/>
                      <wp:docPr id="61" name="Estrella: 5 puntas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9DA3A0" id="Estrella: 5 puntas 61" o:spid="_x0000_s1026" style="position:absolute;margin-left:187.6pt;margin-top:15.35pt;width:10.5pt;height:1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12E9052" wp14:editId="0FB695E9">
                      <wp:simplePos x="0" y="0"/>
                      <wp:positionH relativeFrom="column">
                        <wp:posOffset>2209800</wp:posOffset>
                      </wp:positionH>
                      <wp:positionV relativeFrom="paragraph">
                        <wp:posOffset>197485</wp:posOffset>
                      </wp:positionV>
                      <wp:extent cx="133350" cy="133350"/>
                      <wp:effectExtent l="19050" t="38100" r="38100" b="38100"/>
                      <wp:wrapNone/>
                      <wp:docPr id="60" name="Estrella: 5 puntas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767D3" id="Estrella: 5 puntas 60" o:spid="_x0000_s1026" style="position:absolute;margin-left:174pt;margin-top:15.55pt;width:10.5pt;height:1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557B953" wp14:editId="7387CF5E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198755</wp:posOffset>
                      </wp:positionV>
                      <wp:extent cx="133350" cy="133350"/>
                      <wp:effectExtent l="19050" t="38100" r="38100" b="38100"/>
                      <wp:wrapNone/>
                      <wp:docPr id="59" name="Estrella: 5 puntas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694FB6" id="Estrella: 5 puntas 59" o:spid="_x0000_s1026" style="position:absolute;margin-left:160.95pt;margin-top:15.65pt;width:10.5pt;height:1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9EB46E8" wp14:editId="60E48163">
                      <wp:simplePos x="0" y="0"/>
                      <wp:positionH relativeFrom="column">
                        <wp:posOffset>1884680</wp:posOffset>
                      </wp:positionH>
                      <wp:positionV relativeFrom="paragraph">
                        <wp:posOffset>193675</wp:posOffset>
                      </wp:positionV>
                      <wp:extent cx="133350" cy="133350"/>
                      <wp:effectExtent l="19050" t="38100" r="38100" b="38100"/>
                      <wp:wrapNone/>
                      <wp:docPr id="56" name="Estrella: 5 puntas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079418" id="Estrella: 5 puntas 56" o:spid="_x0000_s1026" style="position:absolute;margin-left:148.4pt;margin-top:15.25pt;width:10.5pt;height:1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7D8C1A1" wp14:editId="0D7DC815">
                      <wp:simplePos x="0" y="0"/>
                      <wp:positionH relativeFrom="column">
                        <wp:posOffset>1699260</wp:posOffset>
                      </wp:positionH>
                      <wp:positionV relativeFrom="paragraph">
                        <wp:posOffset>190500</wp:posOffset>
                      </wp:positionV>
                      <wp:extent cx="133350" cy="133350"/>
                      <wp:effectExtent l="19050" t="38100" r="38100" b="38100"/>
                      <wp:wrapNone/>
                      <wp:docPr id="55" name="Estrella: 5 puntas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AB518" id="Estrella: 5 puntas 55" o:spid="_x0000_s1026" style="position:absolute;margin-left:133.8pt;margin-top:15pt;width:10.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24B14C" wp14:editId="7B525277">
                      <wp:simplePos x="0" y="0"/>
                      <wp:positionH relativeFrom="column">
                        <wp:posOffset>3335655</wp:posOffset>
                      </wp:positionH>
                      <wp:positionV relativeFrom="paragraph">
                        <wp:posOffset>10795</wp:posOffset>
                      </wp:positionV>
                      <wp:extent cx="133350" cy="133350"/>
                      <wp:effectExtent l="19050" t="38100" r="38100" b="38100"/>
                      <wp:wrapNone/>
                      <wp:docPr id="54" name="Estrella: 5 puntas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CBF4A" id="Estrella: 5 puntas 54" o:spid="_x0000_s1026" style="position:absolute;margin-left:262.65pt;margin-top:.85pt;width:10.5pt;height:1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FEBBC64" wp14:editId="524AA9BD">
                      <wp:simplePos x="0" y="0"/>
                      <wp:positionH relativeFrom="column">
                        <wp:posOffset>3150870</wp:posOffset>
                      </wp:positionH>
                      <wp:positionV relativeFrom="paragraph">
                        <wp:posOffset>5715</wp:posOffset>
                      </wp:positionV>
                      <wp:extent cx="133350" cy="133350"/>
                      <wp:effectExtent l="19050" t="38100" r="38100" b="38100"/>
                      <wp:wrapNone/>
                      <wp:docPr id="53" name="Estrella: 5 punta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83127" id="Estrella: 5 puntas 53" o:spid="_x0000_s1026" style="position:absolute;margin-left:248.1pt;margin-top:.45pt;width:10.5pt;height:1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A5DD3D6" wp14:editId="50CF4DFB">
                      <wp:simplePos x="0" y="0"/>
                      <wp:positionH relativeFrom="column">
                        <wp:posOffset>2978785</wp:posOffset>
                      </wp:positionH>
                      <wp:positionV relativeFrom="paragraph">
                        <wp:posOffset>13335</wp:posOffset>
                      </wp:positionV>
                      <wp:extent cx="133350" cy="133350"/>
                      <wp:effectExtent l="19050" t="38100" r="38100" b="38100"/>
                      <wp:wrapNone/>
                      <wp:docPr id="52" name="Estrella: 5 puntas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3313EB" id="Estrella: 5 puntas 52" o:spid="_x0000_s1026" style="position:absolute;margin-left:234.55pt;margin-top:1.05pt;width:10.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A40456B" wp14:editId="40F0CA67">
                      <wp:simplePos x="0" y="0"/>
                      <wp:positionH relativeFrom="column">
                        <wp:posOffset>2794000</wp:posOffset>
                      </wp:positionH>
                      <wp:positionV relativeFrom="paragraph">
                        <wp:posOffset>8255</wp:posOffset>
                      </wp:positionV>
                      <wp:extent cx="133350" cy="133350"/>
                      <wp:effectExtent l="19050" t="38100" r="38100" b="38100"/>
                      <wp:wrapNone/>
                      <wp:docPr id="51" name="Estrella: 5 puntas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6603E" id="Estrella: 5 puntas 51" o:spid="_x0000_s1026" style="position:absolute;margin-left:220pt;margin-top:.65pt;width:10.5pt;height:1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B543A2B" wp14:editId="643BA046">
                      <wp:simplePos x="0" y="0"/>
                      <wp:positionH relativeFrom="column">
                        <wp:posOffset>2623820</wp:posOffset>
                      </wp:positionH>
                      <wp:positionV relativeFrom="paragraph">
                        <wp:posOffset>7620</wp:posOffset>
                      </wp:positionV>
                      <wp:extent cx="133350" cy="133350"/>
                      <wp:effectExtent l="19050" t="38100" r="38100" b="38100"/>
                      <wp:wrapNone/>
                      <wp:docPr id="50" name="Estrella: 5 puntas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FACCE" id="Estrella: 5 puntas 50" o:spid="_x0000_s1026" style="position:absolute;margin-left:206.6pt;margin-top:.6pt;width:10.5pt;height:1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DB214F">
              <w:rPr>
                <w:rFonts w:ascii="Arial" w:hAnsi="Arial" w:cs="Arial"/>
              </w:rPr>
              <w:t>Conocimiento en diseño de maquinas</w:t>
            </w:r>
          </w:p>
          <w:p w14:paraId="0B02FFA9" w14:textId="0F54A99D" w:rsidR="00DB214F" w:rsidRDefault="004335EF" w:rsidP="00DB214F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70AD63F" wp14:editId="78BA4AFB">
                      <wp:simplePos x="0" y="0"/>
                      <wp:positionH relativeFrom="column">
                        <wp:posOffset>2870835</wp:posOffset>
                      </wp:positionH>
                      <wp:positionV relativeFrom="paragraph">
                        <wp:posOffset>212090</wp:posOffset>
                      </wp:positionV>
                      <wp:extent cx="133350" cy="133350"/>
                      <wp:effectExtent l="19050" t="38100" r="38100" b="38100"/>
                      <wp:wrapNone/>
                      <wp:docPr id="130" name="Estrella: 5 puntas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2668A" id="Estrella: 5 puntas 130" o:spid="_x0000_s1026" style="position:absolute;margin-left:226.05pt;margin-top:16.7pt;width:10.5pt;height:1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C162DF7" wp14:editId="046993D5">
                      <wp:simplePos x="0" y="0"/>
                      <wp:positionH relativeFrom="column">
                        <wp:posOffset>2709545</wp:posOffset>
                      </wp:positionH>
                      <wp:positionV relativeFrom="paragraph">
                        <wp:posOffset>213360</wp:posOffset>
                      </wp:positionV>
                      <wp:extent cx="133350" cy="133350"/>
                      <wp:effectExtent l="19050" t="38100" r="38100" b="38100"/>
                      <wp:wrapNone/>
                      <wp:docPr id="129" name="Estrella: 5 puntas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0A63C6" id="Estrella: 5 puntas 129" o:spid="_x0000_s1026" style="position:absolute;margin-left:213.35pt;margin-top:16.8pt;width:10.5pt;height:1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3415CB5" wp14:editId="47A11487">
                      <wp:simplePos x="0" y="0"/>
                      <wp:positionH relativeFrom="column">
                        <wp:posOffset>2351405</wp:posOffset>
                      </wp:positionH>
                      <wp:positionV relativeFrom="paragraph">
                        <wp:posOffset>215265</wp:posOffset>
                      </wp:positionV>
                      <wp:extent cx="133350" cy="133350"/>
                      <wp:effectExtent l="19050" t="38100" r="38100" b="38100"/>
                      <wp:wrapNone/>
                      <wp:docPr id="62" name="Estrella: 5 puntas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29F89E" id="Estrella: 5 puntas 62" o:spid="_x0000_s1026" style="position:absolute;margin-left:185.15pt;margin-top:16.95pt;width:10.5pt;height:1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DB214F">
              <w:rPr>
                <w:rFonts w:ascii="Arial" w:hAnsi="Arial" w:cs="Arial"/>
              </w:rPr>
              <w:t>Programación VHDL</w:t>
            </w:r>
          </w:p>
          <w:p w14:paraId="57987CF2" w14:textId="3DFB9CC7" w:rsidR="00DB214F" w:rsidRPr="00DB214F" w:rsidRDefault="004335EF" w:rsidP="00DB214F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7579144" wp14:editId="77972A94">
                      <wp:simplePos x="0" y="0"/>
                      <wp:positionH relativeFrom="column">
                        <wp:posOffset>3049270</wp:posOffset>
                      </wp:positionH>
                      <wp:positionV relativeFrom="paragraph">
                        <wp:posOffset>635</wp:posOffset>
                      </wp:positionV>
                      <wp:extent cx="133350" cy="133350"/>
                      <wp:effectExtent l="19050" t="38100" r="38100" b="38100"/>
                      <wp:wrapNone/>
                      <wp:docPr id="131" name="Estrella: 5 puntas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0C6E3" id="Estrella: 5 puntas 131" o:spid="_x0000_s1026" style="position:absolute;margin-left:240.1pt;margin-top:.05pt;width:10.5pt;height:1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41168EB" wp14:editId="24FAEFFA">
                      <wp:simplePos x="0" y="0"/>
                      <wp:positionH relativeFrom="column">
                        <wp:posOffset>2522220</wp:posOffset>
                      </wp:positionH>
                      <wp:positionV relativeFrom="paragraph">
                        <wp:posOffset>5080</wp:posOffset>
                      </wp:positionV>
                      <wp:extent cx="133350" cy="133350"/>
                      <wp:effectExtent l="19050" t="38100" r="38100" b="38100"/>
                      <wp:wrapNone/>
                      <wp:docPr id="63" name="Estrella: 5 puntas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A71083" id="Estrella: 5 puntas 63" o:spid="_x0000_s1026" style="position:absolute;margin-left:198.6pt;margin-top:.4pt;width:10.5pt;height:10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DB214F">
              <w:rPr>
                <w:rFonts w:ascii="Arial" w:hAnsi="Arial" w:cs="Arial"/>
              </w:rPr>
              <w:t>Modelado y control de sistemas.</w:t>
            </w:r>
            <w:r>
              <w:rPr>
                <w:rFonts w:ascii="Arial" w:hAnsi="Arial" w:cs="Arial"/>
              </w:rPr>
              <w:t xml:space="preserve"> </w:t>
            </w:r>
          </w:p>
          <w:p w14:paraId="6D7A35EF" w14:textId="4B197127" w:rsidR="00900304" w:rsidRPr="00DB214F" w:rsidRDefault="00900304" w:rsidP="00DB214F">
            <w:pPr>
              <w:spacing w:line="216" w:lineRule="auto"/>
              <w:jc w:val="both"/>
              <w:rPr>
                <w:rFonts w:ascii="Arial" w:hAnsi="Arial" w:cs="Arial"/>
              </w:rPr>
            </w:pPr>
          </w:p>
          <w:p w14:paraId="6F927307" w14:textId="77777777" w:rsidR="003D1B71" w:rsidRPr="00DB214F" w:rsidRDefault="003D1B71" w:rsidP="00DB214F">
            <w:pPr>
              <w:spacing w:line="216" w:lineRule="auto"/>
              <w:jc w:val="both"/>
              <w:rPr>
                <w:rFonts w:ascii="Arial" w:hAnsi="Arial" w:cs="Arial"/>
              </w:rPr>
            </w:pPr>
          </w:p>
          <w:p w14:paraId="5869101A" w14:textId="77777777" w:rsidR="00FF6AFF" w:rsidRPr="00DB214F" w:rsidRDefault="00FF6AFF" w:rsidP="00DB214F">
            <w:pPr>
              <w:spacing w:line="216" w:lineRule="auto"/>
              <w:jc w:val="both"/>
              <w:rPr>
                <w:rFonts w:ascii="Arial" w:hAnsi="Arial" w:cs="Arial"/>
              </w:rPr>
            </w:pPr>
          </w:p>
          <w:p w14:paraId="58BD8AB7" w14:textId="77777777" w:rsidR="00FF6AFF" w:rsidRPr="00DB214F" w:rsidRDefault="00FF6AFF" w:rsidP="00DB214F">
            <w:pPr>
              <w:spacing w:line="216" w:lineRule="auto"/>
              <w:jc w:val="both"/>
              <w:rPr>
                <w:rFonts w:ascii="Arial" w:hAnsi="Arial" w:cs="Arial"/>
              </w:rPr>
            </w:pPr>
          </w:p>
          <w:p w14:paraId="06787074" w14:textId="77777777" w:rsidR="00FF6AFF" w:rsidRPr="00DB214F" w:rsidRDefault="00FF6AFF" w:rsidP="00DB214F">
            <w:pPr>
              <w:spacing w:line="216" w:lineRule="auto"/>
              <w:jc w:val="both"/>
              <w:rPr>
                <w:rFonts w:ascii="Arial" w:hAnsi="Arial" w:cs="Arial"/>
              </w:rPr>
            </w:pPr>
          </w:p>
          <w:p w14:paraId="6523E2EF" w14:textId="1F9FA37F" w:rsidR="00FF6AFF" w:rsidRPr="00DB214F" w:rsidRDefault="00FF6AFF" w:rsidP="00DB214F">
            <w:pPr>
              <w:spacing w:line="21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D1B71" w:rsidRPr="00CA16E3" w14:paraId="39D10601" w14:textId="77777777" w:rsidTr="00DB214F">
        <w:trPr>
          <w:trHeight w:val="1134"/>
        </w:trPr>
        <w:tc>
          <w:tcPr>
            <w:tcW w:w="723" w:type="dxa"/>
          </w:tcPr>
          <w:p w14:paraId="3E916BD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54" w:type="dxa"/>
            <w:gridSpan w:val="2"/>
          </w:tcPr>
          <w:p w14:paraId="6BE282B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4" w:type="dxa"/>
            <w:vMerge/>
          </w:tcPr>
          <w:p w14:paraId="6BBDE3D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6ED9EFC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339596CF" w14:textId="77777777" w:rsidTr="00552DD6">
        <w:trPr>
          <w:trHeight w:val="529"/>
        </w:trPr>
        <w:tc>
          <w:tcPr>
            <w:tcW w:w="723" w:type="dxa"/>
          </w:tcPr>
          <w:p w14:paraId="22E0245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0BDDE3A3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AD291CF" wp14:editId="1B30757D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345D1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2" w:type="dxa"/>
            <w:vAlign w:val="center"/>
          </w:tcPr>
          <w:p w14:paraId="5A729E22" w14:textId="5FE6A30D" w:rsidR="003D1B71" w:rsidRPr="00CA16E3" w:rsidRDefault="00442052" w:rsidP="00380FD1">
            <w:pPr>
              <w:pStyle w:val="Informacin"/>
              <w:rPr>
                <w:lang w:val="es-ES_tradnl"/>
              </w:rPr>
            </w:pPr>
            <w:r>
              <w:rPr>
                <w:sz w:val="24"/>
              </w:rPr>
              <w:t>Revolución S/N, Centro, Tepetzintla, Veracruz</w:t>
            </w:r>
          </w:p>
          <w:p w14:paraId="7A2967D9" w14:textId="0DD6EA18" w:rsidR="003D1B71" w:rsidRPr="00CA16E3" w:rsidRDefault="0044205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CP. 92530</w:t>
            </w:r>
          </w:p>
        </w:tc>
        <w:tc>
          <w:tcPr>
            <w:tcW w:w="424" w:type="dxa"/>
            <w:vMerge/>
          </w:tcPr>
          <w:p w14:paraId="2181E67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0F726B9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B69EF25" w14:textId="77777777" w:rsidTr="00DB214F">
        <w:trPr>
          <w:trHeight w:val="178"/>
        </w:trPr>
        <w:tc>
          <w:tcPr>
            <w:tcW w:w="723" w:type="dxa"/>
          </w:tcPr>
          <w:p w14:paraId="0CC743B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54" w:type="dxa"/>
            <w:gridSpan w:val="2"/>
            <w:vAlign w:val="center"/>
          </w:tcPr>
          <w:p w14:paraId="537D8604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4" w:type="dxa"/>
            <w:vMerge/>
          </w:tcPr>
          <w:p w14:paraId="118B2CA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233DF84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9E04DBB" w14:textId="77777777" w:rsidTr="00552DD6">
        <w:trPr>
          <w:trHeight w:val="608"/>
        </w:trPr>
        <w:tc>
          <w:tcPr>
            <w:tcW w:w="723" w:type="dxa"/>
          </w:tcPr>
          <w:p w14:paraId="4A0818E3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33AF8A04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D17F43C" wp14:editId="0B0161A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09FCFA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2" w:type="dxa"/>
            <w:vAlign w:val="center"/>
          </w:tcPr>
          <w:p w14:paraId="704E9537" w14:textId="4AF30223" w:rsidR="003D1B71" w:rsidRPr="00CA16E3" w:rsidRDefault="006B2D4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5567105807</w:t>
            </w:r>
          </w:p>
        </w:tc>
        <w:tc>
          <w:tcPr>
            <w:tcW w:w="424" w:type="dxa"/>
            <w:vMerge/>
          </w:tcPr>
          <w:p w14:paraId="11BF500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736EB9F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F851B27" w14:textId="77777777" w:rsidTr="00DB214F">
        <w:trPr>
          <w:trHeight w:val="178"/>
        </w:trPr>
        <w:tc>
          <w:tcPr>
            <w:tcW w:w="723" w:type="dxa"/>
          </w:tcPr>
          <w:p w14:paraId="2D12F07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54" w:type="dxa"/>
            <w:gridSpan w:val="2"/>
            <w:vAlign w:val="center"/>
          </w:tcPr>
          <w:p w14:paraId="4A9F4CC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4" w:type="dxa"/>
            <w:vMerge/>
          </w:tcPr>
          <w:p w14:paraId="5C5283A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6491916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8CEDAC2" w14:textId="77777777" w:rsidTr="00552DD6">
        <w:trPr>
          <w:trHeight w:val="617"/>
        </w:trPr>
        <w:tc>
          <w:tcPr>
            <w:tcW w:w="723" w:type="dxa"/>
          </w:tcPr>
          <w:p w14:paraId="706F7A1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7FAC874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F0B7AC3" wp14:editId="06716ECC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319E21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2" w:type="dxa"/>
            <w:vAlign w:val="center"/>
          </w:tcPr>
          <w:p w14:paraId="18CF43A8" w14:textId="4BA1E937" w:rsidR="003D1B71" w:rsidRPr="00CA16E3" w:rsidRDefault="00FF6AF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mar</w:t>
            </w:r>
            <w:r w:rsidR="006B2D47">
              <w:rPr>
                <w:lang w:val="es-ES_tradnl"/>
              </w:rPr>
              <w:t>covaldez2598@gmail.com</w:t>
            </w:r>
          </w:p>
        </w:tc>
        <w:tc>
          <w:tcPr>
            <w:tcW w:w="424" w:type="dxa"/>
            <w:vMerge/>
          </w:tcPr>
          <w:p w14:paraId="62633DC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1446BD0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E5F565A" w14:textId="77777777" w:rsidTr="00DB214F">
        <w:trPr>
          <w:trHeight w:val="169"/>
        </w:trPr>
        <w:tc>
          <w:tcPr>
            <w:tcW w:w="723" w:type="dxa"/>
          </w:tcPr>
          <w:p w14:paraId="32AB322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54" w:type="dxa"/>
            <w:gridSpan w:val="2"/>
            <w:vAlign w:val="center"/>
          </w:tcPr>
          <w:p w14:paraId="6CB098D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4" w:type="dxa"/>
            <w:vMerge/>
          </w:tcPr>
          <w:p w14:paraId="4DE3C47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35F6211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3F81989" w14:textId="77777777" w:rsidTr="00552DD6">
        <w:trPr>
          <w:trHeight w:val="617"/>
        </w:trPr>
        <w:tc>
          <w:tcPr>
            <w:tcW w:w="723" w:type="dxa"/>
          </w:tcPr>
          <w:p w14:paraId="6A8097F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6253577E" w14:textId="2E9D9A46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22" w:type="dxa"/>
            <w:vAlign w:val="center"/>
          </w:tcPr>
          <w:p w14:paraId="32505869" w14:textId="5B9A9F7A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4" w:type="dxa"/>
            <w:vMerge/>
          </w:tcPr>
          <w:p w14:paraId="4F5C939A" w14:textId="77777777" w:rsidR="003D1B71" w:rsidRPr="00CA16E3" w:rsidRDefault="003D1B71" w:rsidP="009B3AA2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2D97648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07FF3F7" w14:textId="77777777" w:rsidTr="00DB214F">
        <w:trPr>
          <w:trHeight w:val="3969"/>
        </w:trPr>
        <w:tc>
          <w:tcPr>
            <w:tcW w:w="723" w:type="dxa"/>
          </w:tcPr>
          <w:p w14:paraId="7FF860B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54" w:type="dxa"/>
            <w:gridSpan w:val="2"/>
          </w:tcPr>
          <w:p w14:paraId="76A3B61B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4" w:type="dxa"/>
          </w:tcPr>
          <w:p w14:paraId="018E117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34" w:type="dxa"/>
            <w:vMerge/>
          </w:tcPr>
          <w:p w14:paraId="423FB14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552DD6" w:rsidRPr="00CA16E3" w14:paraId="09E70C08" w14:textId="77777777" w:rsidTr="004C0D72">
        <w:trPr>
          <w:trHeight w:val="2059"/>
        </w:trPr>
        <w:tc>
          <w:tcPr>
            <w:tcW w:w="3677" w:type="dxa"/>
            <w:gridSpan w:val="3"/>
            <w:vMerge w:val="restart"/>
            <w:tcBorders>
              <w:bottom w:val="nil"/>
            </w:tcBorders>
          </w:tcPr>
          <w:p w14:paraId="66C0805B" w14:textId="77777777" w:rsidR="00552DD6" w:rsidRPr="00665F95" w:rsidRDefault="00552DD6" w:rsidP="004C0D72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w:lastRenderedPageBreak/>
              <mc:AlternateContent>
                <mc:Choice Requires="wps">
                  <w:drawing>
                    <wp:inline distT="0" distB="0" distL="0" distR="0" wp14:anchorId="32435E5A" wp14:editId="5D877617">
                      <wp:extent cx="1810385" cy="1810385"/>
                      <wp:effectExtent l="0" t="0" r="0" b="0"/>
                      <wp:docPr id="2" name="Elipse 2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31B322" w14:textId="77777777" w:rsidR="00552DD6" w:rsidRPr="00CA16E3" w:rsidRDefault="00552DD6" w:rsidP="00552DD6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2435E5A" id="Elipse 2" o:spid="_x0000_s1027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1A31B322" w14:textId="77777777" w:rsidR="00552DD6" w:rsidRPr="00CA16E3" w:rsidRDefault="00552DD6" w:rsidP="00552DD6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020901FF" w14:textId="77777777" w:rsidR="00552DD6" w:rsidRPr="00665F95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34" w:type="dxa"/>
            <w:tcBorders>
              <w:bottom w:val="nil"/>
            </w:tcBorders>
          </w:tcPr>
          <w:p w14:paraId="2E9E4C6F" w14:textId="4A0C2B08" w:rsidR="00552DD6" w:rsidRPr="00665F95" w:rsidRDefault="00552DD6" w:rsidP="004C0D72">
            <w:pPr>
              <w:pStyle w:val="Ttulo"/>
            </w:pPr>
            <w:r>
              <w:t>Marco Antonio</w:t>
            </w:r>
            <w:r w:rsidR="00FB19BB">
              <w:rPr>
                <w:lang w:bidi="es-ES"/>
              </w:rPr>
              <w:t xml:space="preserve"> </w:t>
            </w:r>
            <w:r>
              <w:t>Valdez Cruz</w:t>
            </w:r>
          </w:p>
        </w:tc>
      </w:tr>
      <w:tr w:rsidR="00552DD6" w:rsidRPr="00FB19BB" w14:paraId="3A39C975" w14:textId="77777777" w:rsidTr="004C0D72">
        <w:trPr>
          <w:trHeight w:val="1549"/>
        </w:trPr>
        <w:tc>
          <w:tcPr>
            <w:tcW w:w="3677" w:type="dxa"/>
            <w:gridSpan w:val="3"/>
            <w:vMerge/>
            <w:tcBorders>
              <w:bottom w:val="nil"/>
            </w:tcBorders>
          </w:tcPr>
          <w:p w14:paraId="7FC540E1" w14:textId="77777777" w:rsidR="00552DD6" w:rsidRPr="00665F95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4" w:type="dxa"/>
            <w:vMerge/>
            <w:tcBorders>
              <w:bottom w:val="nil"/>
            </w:tcBorders>
          </w:tcPr>
          <w:p w14:paraId="4D56FDDC" w14:textId="77777777" w:rsidR="00552DD6" w:rsidRPr="00665F95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4" w:type="dxa"/>
            <w:vMerge w:val="restart"/>
            <w:tcBorders>
              <w:bottom w:val="nil"/>
            </w:tcBorders>
            <w:vAlign w:val="bottom"/>
          </w:tcPr>
          <w:p w14:paraId="7DB99332" w14:textId="4FDBBD34" w:rsidR="00552DD6" w:rsidRPr="004335EF" w:rsidRDefault="00552DD6" w:rsidP="00FB19BB">
            <w:pPr>
              <w:pStyle w:val="Ttulo2"/>
              <w:jc w:val="both"/>
              <w:rPr>
                <w:rFonts w:ascii="Arial" w:hAnsi="Arial" w:cs="Arial"/>
                <w:lang w:val="en-US"/>
              </w:rPr>
            </w:pPr>
            <w:r w:rsidRPr="004335EF">
              <w:rPr>
                <w:rFonts w:ascii="Arial" w:hAnsi="Arial" w:cs="Arial"/>
                <w:lang w:val="en-US"/>
              </w:rPr>
              <w:t>Resume</w:t>
            </w:r>
          </w:p>
          <w:p w14:paraId="5350EF1B" w14:textId="6579069E" w:rsidR="00552DD6" w:rsidRPr="00552DD6" w:rsidRDefault="004335EF" w:rsidP="004C0D72">
            <w:p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  <w:r w:rsidRPr="004335EF">
              <w:rPr>
                <w:rFonts w:ascii="Arial" w:hAnsi="Arial" w:cs="Arial"/>
                <w:lang w:val="en-US"/>
              </w:rPr>
              <w:t xml:space="preserve">Engineering student, accredited in Microsoft Word, Excel and </w:t>
            </w:r>
            <w:proofErr w:type="spellStart"/>
            <w:r w:rsidRPr="004335EF">
              <w:rPr>
                <w:rFonts w:ascii="Arial" w:hAnsi="Arial" w:cs="Arial"/>
                <w:lang w:val="en-US"/>
              </w:rPr>
              <w:t>Powerpoint</w:t>
            </w:r>
            <w:proofErr w:type="spellEnd"/>
            <w:r w:rsidRPr="004335EF">
              <w:rPr>
                <w:rFonts w:ascii="Arial" w:hAnsi="Arial" w:cs="Arial"/>
                <w:lang w:val="en-US"/>
              </w:rPr>
              <w:t xml:space="preserve"> courses, as well as in programming in technologies for Microsoft's competence, with practical theoretical knowledge in electronics, mechanics and control, experience in motor control, PLC's, control of robotic systems.</w:t>
            </w:r>
          </w:p>
          <w:p w14:paraId="62F1C815" w14:textId="4A930808" w:rsidR="00552DD6" w:rsidRPr="00DB214F" w:rsidRDefault="00552DD6" w:rsidP="004C0D72">
            <w:pPr>
              <w:pStyle w:val="Ttulo2"/>
              <w:jc w:val="both"/>
              <w:rPr>
                <w:rFonts w:ascii="Arial" w:hAnsi="Arial" w:cs="Arial"/>
                <w:b w:val="0"/>
                <w:bCs w:val="0"/>
                <w:color w:val="auto"/>
                <w:sz w:val="22"/>
                <w:szCs w:val="22"/>
                <w:u w:val="none"/>
              </w:rPr>
            </w:pPr>
            <w:proofErr w:type="spellStart"/>
            <w:r>
              <w:rPr>
                <w:rFonts w:ascii="Arial" w:hAnsi="Arial" w:cs="Arial"/>
              </w:rPr>
              <w:t>Education</w:t>
            </w:r>
            <w:proofErr w:type="spellEnd"/>
          </w:p>
          <w:p w14:paraId="7290A252" w14:textId="4B7FA971" w:rsidR="00552DD6" w:rsidRPr="00552DD6" w:rsidRDefault="00552DD6" w:rsidP="00552DD6">
            <w:pPr>
              <w:pStyle w:val="Nombredelaescuel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  <w:lang w:bidi="es-ES"/>
              </w:rPr>
            </w:pPr>
            <w:proofErr w:type="spellStart"/>
            <w:r w:rsidRPr="00552DD6">
              <w:rPr>
                <w:rFonts w:ascii="Arial" w:hAnsi="Arial" w:cs="Arial"/>
                <w:lang w:bidi="es-ES"/>
              </w:rPr>
              <w:t>Programming</w:t>
            </w:r>
            <w:proofErr w:type="spellEnd"/>
            <w:r w:rsidRPr="00552DD6">
              <w:rPr>
                <w:rFonts w:ascii="Arial" w:hAnsi="Arial" w:cs="Arial"/>
                <w:lang w:bidi="es-ES"/>
              </w:rPr>
              <w:t xml:space="preserve"> </w:t>
            </w:r>
            <w:proofErr w:type="spellStart"/>
            <w:r w:rsidRPr="00552DD6">
              <w:rPr>
                <w:rFonts w:ascii="Arial" w:hAnsi="Arial" w:cs="Arial"/>
                <w:lang w:bidi="es-ES"/>
              </w:rPr>
              <w:t>Technician</w:t>
            </w:r>
            <w:proofErr w:type="spellEnd"/>
          </w:p>
          <w:p w14:paraId="31B01DB3" w14:textId="77777777" w:rsidR="00552DD6" w:rsidRPr="00552DD6" w:rsidRDefault="00552DD6" w:rsidP="00552DD6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lang w:bidi="es-ES"/>
              </w:rPr>
            </w:pPr>
            <w:proofErr w:type="spellStart"/>
            <w:r w:rsidRPr="00552DD6">
              <w:rPr>
                <w:rFonts w:ascii="Arial" w:hAnsi="Arial" w:cs="Arial"/>
                <w:lang w:bidi="es-ES"/>
              </w:rPr>
              <w:t>CBtis</w:t>
            </w:r>
            <w:proofErr w:type="spellEnd"/>
            <w:r w:rsidRPr="00552DD6">
              <w:rPr>
                <w:rFonts w:ascii="Arial" w:hAnsi="Arial" w:cs="Arial"/>
                <w:lang w:bidi="es-ES"/>
              </w:rPr>
              <w:t xml:space="preserve"> N ° 30, Cerro Azul, Veracruz</w:t>
            </w:r>
          </w:p>
          <w:p w14:paraId="4C7023E2" w14:textId="509E8CAB" w:rsidR="00552DD6" w:rsidRPr="00552DD6" w:rsidRDefault="00552DD6" w:rsidP="00552DD6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lang w:bidi="es-ES"/>
              </w:rPr>
            </w:pPr>
            <w:r w:rsidRPr="00552DD6">
              <w:rPr>
                <w:rFonts w:ascii="Arial" w:hAnsi="Arial" w:cs="Arial"/>
                <w:lang w:bidi="es-ES"/>
              </w:rPr>
              <w:t>Professional ID: 11833966</w:t>
            </w:r>
          </w:p>
          <w:p w14:paraId="051D765D" w14:textId="00C23DB5" w:rsidR="00552DD6" w:rsidRPr="00552DD6" w:rsidRDefault="00552DD6" w:rsidP="00552DD6">
            <w:pPr>
              <w:pStyle w:val="Nombredelaescuel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  <w:lang w:bidi="es-ES"/>
              </w:rPr>
            </w:pPr>
            <w:proofErr w:type="spellStart"/>
            <w:r w:rsidRPr="00552DD6">
              <w:rPr>
                <w:rFonts w:ascii="Arial" w:hAnsi="Arial" w:cs="Arial"/>
                <w:lang w:bidi="es-ES"/>
              </w:rPr>
              <w:t>Mechatronics</w:t>
            </w:r>
            <w:proofErr w:type="spellEnd"/>
            <w:r w:rsidRPr="00552DD6">
              <w:rPr>
                <w:rFonts w:ascii="Arial" w:hAnsi="Arial" w:cs="Arial"/>
                <w:lang w:bidi="es-ES"/>
              </w:rPr>
              <w:t xml:space="preserve"> </w:t>
            </w:r>
            <w:proofErr w:type="spellStart"/>
            <w:r w:rsidRPr="00552DD6">
              <w:rPr>
                <w:rFonts w:ascii="Arial" w:hAnsi="Arial" w:cs="Arial"/>
                <w:lang w:bidi="es-ES"/>
              </w:rPr>
              <w:t>Engineering</w:t>
            </w:r>
            <w:proofErr w:type="spellEnd"/>
          </w:p>
          <w:p w14:paraId="05156BD2" w14:textId="77777777" w:rsidR="00552DD6" w:rsidRDefault="00552DD6" w:rsidP="00552DD6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  <w:lang w:bidi="es-ES"/>
              </w:rPr>
            </w:pPr>
            <w:proofErr w:type="spellStart"/>
            <w:r w:rsidRPr="00552DD6">
              <w:rPr>
                <w:rFonts w:ascii="Arial" w:hAnsi="Arial" w:cs="Arial"/>
                <w:lang w:bidi="es-ES"/>
              </w:rPr>
              <w:t>National</w:t>
            </w:r>
            <w:proofErr w:type="spellEnd"/>
            <w:r w:rsidRPr="00552DD6">
              <w:rPr>
                <w:rFonts w:ascii="Arial" w:hAnsi="Arial" w:cs="Arial"/>
                <w:lang w:bidi="es-ES"/>
              </w:rPr>
              <w:t xml:space="preserve"> </w:t>
            </w:r>
            <w:proofErr w:type="spellStart"/>
            <w:r w:rsidRPr="00552DD6">
              <w:rPr>
                <w:rFonts w:ascii="Arial" w:hAnsi="Arial" w:cs="Arial"/>
                <w:lang w:bidi="es-ES"/>
              </w:rPr>
              <w:t>Polytechnic</w:t>
            </w:r>
            <w:proofErr w:type="spellEnd"/>
            <w:r w:rsidRPr="00552DD6">
              <w:rPr>
                <w:rFonts w:ascii="Arial" w:hAnsi="Arial" w:cs="Arial"/>
                <w:lang w:bidi="es-ES"/>
              </w:rPr>
              <w:t xml:space="preserve"> </w:t>
            </w:r>
            <w:proofErr w:type="spellStart"/>
            <w:r w:rsidRPr="00552DD6">
              <w:rPr>
                <w:rFonts w:ascii="Arial" w:hAnsi="Arial" w:cs="Arial"/>
                <w:lang w:bidi="es-ES"/>
              </w:rPr>
              <w:t>Institute</w:t>
            </w:r>
            <w:proofErr w:type="spellEnd"/>
          </w:p>
          <w:p w14:paraId="2AC11A61" w14:textId="33B96F6D" w:rsidR="00552DD6" w:rsidRDefault="00552DD6" w:rsidP="00552DD6">
            <w:pPr>
              <w:pStyle w:val="Nombredelaescuela"/>
              <w:spacing w:line="216" w:lineRule="auto"/>
              <w:ind w:left="720"/>
              <w:jc w:val="both"/>
              <w:rPr>
                <w:rFonts w:ascii="Arial" w:hAnsi="Arial" w:cs="Arial"/>
              </w:rPr>
            </w:pPr>
            <w:r w:rsidRPr="00552DD6">
              <w:rPr>
                <w:rFonts w:ascii="Arial" w:hAnsi="Arial" w:cs="Arial"/>
                <w:lang w:bidi="es-ES"/>
              </w:rPr>
              <w:t xml:space="preserve">9th grade </w:t>
            </w:r>
            <w:proofErr w:type="spellStart"/>
            <w:r w:rsidRPr="00552DD6">
              <w:rPr>
                <w:rFonts w:ascii="Arial" w:hAnsi="Arial" w:cs="Arial"/>
                <w:lang w:bidi="es-ES"/>
              </w:rPr>
              <w:t>student</w:t>
            </w:r>
            <w:r w:rsidRPr="00DB214F">
              <w:rPr>
                <w:rFonts w:ascii="Arial" w:hAnsi="Arial" w:cs="Arial"/>
              </w:rPr>
              <w:t>Actitudes</w:t>
            </w:r>
            <w:proofErr w:type="spellEnd"/>
          </w:p>
          <w:p w14:paraId="767D43AA" w14:textId="45FE5228" w:rsidR="00552DD6" w:rsidRPr="00552DD6" w:rsidRDefault="00552DD6" w:rsidP="00552DD6">
            <w:pPr>
              <w:pStyle w:val="Ttulo2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Soft skills</w:t>
            </w:r>
          </w:p>
          <w:p w14:paraId="50FC9A40" w14:textId="1566A891" w:rsid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Basic-intermediate English</w:t>
            </w:r>
          </w:p>
          <w:p w14:paraId="1E5D92DA" w14:textId="12E2889F" w:rsidR="00FB19BB" w:rsidRPr="00552DD6" w:rsidRDefault="00FB19BB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FB19BB">
              <w:rPr>
                <w:rFonts w:ascii="Arial" w:hAnsi="Arial" w:cs="Arial"/>
                <w:lang w:val="en-US"/>
              </w:rPr>
              <w:t>Basic German A1</w:t>
            </w:r>
          </w:p>
          <w:p w14:paraId="05B65994" w14:textId="77777777" w:rsidR="00552DD6" w:rsidRP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Basic Python programming accreditation.</w:t>
            </w:r>
          </w:p>
          <w:p w14:paraId="3F972B74" w14:textId="77777777" w:rsidR="00552DD6" w:rsidRP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Problem resolution</w:t>
            </w:r>
          </w:p>
          <w:p w14:paraId="256ACCD2" w14:textId="77777777" w:rsidR="00552DD6" w:rsidRP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Adaptability</w:t>
            </w:r>
          </w:p>
          <w:p w14:paraId="0D40594D" w14:textId="77777777" w:rsidR="00552DD6" w:rsidRP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Flexibility</w:t>
            </w:r>
          </w:p>
          <w:p w14:paraId="78AE9D9C" w14:textId="29EEB763" w:rsidR="00552DD6" w:rsidRP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Leadership teams</w:t>
            </w:r>
          </w:p>
          <w:p w14:paraId="5DE1642E" w14:textId="77777777" w:rsidR="00552DD6" w:rsidRPr="00552DD6" w:rsidRDefault="00552DD6" w:rsidP="00552DD6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Proactive</w:t>
            </w:r>
          </w:p>
          <w:p w14:paraId="0B9BDCBB" w14:textId="17A00006" w:rsidR="00552DD6" w:rsidRPr="00552DD6" w:rsidRDefault="00552DD6" w:rsidP="00FB19BB">
            <w:pPr>
              <w:spacing w:line="216" w:lineRule="auto"/>
              <w:ind w:left="360"/>
              <w:jc w:val="both"/>
              <w:rPr>
                <w:rFonts w:ascii="Arial" w:hAnsi="Arial" w:cs="Arial"/>
                <w:lang w:val="en-US"/>
              </w:rPr>
            </w:pPr>
            <w:r w:rsidRPr="00552DD6">
              <w:rPr>
                <w:rFonts w:ascii="Arial" w:hAnsi="Arial" w:cs="Arial"/>
                <w:lang w:val="en-US"/>
              </w:rPr>
              <w:t>Schedule availability</w:t>
            </w:r>
          </w:p>
          <w:p w14:paraId="756FBB23" w14:textId="186CE768" w:rsidR="00552DD6" w:rsidRPr="00552DD6" w:rsidRDefault="004335EF" w:rsidP="00552DD6">
            <w:pPr>
              <w:pStyle w:val="Ttulo2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84DF929" wp14:editId="1795533E">
                      <wp:simplePos x="0" y="0"/>
                      <wp:positionH relativeFrom="column">
                        <wp:posOffset>2760980</wp:posOffset>
                      </wp:positionH>
                      <wp:positionV relativeFrom="paragraph">
                        <wp:posOffset>474345</wp:posOffset>
                      </wp:positionV>
                      <wp:extent cx="133350" cy="133350"/>
                      <wp:effectExtent l="19050" t="38100" r="38100" b="38100"/>
                      <wp:wrapNone/>
                      <wp:docPr id="136" name="Estrella: 5 puntas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5496C" id="Estrella: 5 puntas 136" o:spid="_x0000_s1026" style="position:absolute;margin-left:217.4pt;margin-top:37.35pt;width:10.5pt;height:1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C000295" wp14:editId="409FE59E">
                      <wp:simplePos x="0" y="0"/>
                      <wp:positionH relativeFrom="column">
                        <wp:posOffset>2578100</wp:posOffset>
                      </wp:positionH>
                      <wp:positionV relativeFrom="paragraph">
                        <wp:posOffset>469900</wp:posOffset>
                      </wp:positionV>
                      <wp:extent cx="133350" cy="133350"/>
                      <wp:effectExtent l="19050" t="38100" r="38100" b="38100"/>
                      <wp:wrapNone/>
                      <wp:docPr id="135" name="Estrella: 5 puntas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399516" id="Estrella: 5 puntas 135" o:spid="_x0000_s1026" style="position:absolute;margin-left:203pt;margin-top:37pt;width:10.5pt;height:10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4F20241" wp14:editId="5138BCBC">
                      <wp:simplePos x="0" y="0"/>
                      <wp:positionH relativeFrom="column">
                        <wp:posOffset>2405380</wp:posOffset>
                      </wp:positionH>
                      <wp:positionV relativeFrom="paragraph">
                        <wp:posOffset>467360</wp:posOffset>
                      </wp:positionV>
                      <wp:extent cx="133350" cy="133350"/>
                      <wp:effectExtent l="19050" t="38100" r="38100" b="38100"/>
                      <wp:wrapNone/>
                      <wp:docPr id="134" name="Estrella: 5 puntas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BE5DA9" id="Estrella: 5 puntas 134" o:spid="_x0000_s1026" style="position:absolute;margin-left:189.4pt;margin-top:36.8pt;width:10.5pt;height:10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2A0F456" wp14:editId="08AD4613">
                      <wp:simplePos x="0" y="0"/>
                      <wp:positionH relativeFrom="column">
                        <wp:posOffset>2220595</wp:posOffset>
                      </wp:positionH>
                      <wp:positionV relativeFrom="paragraph">
                        <wp:posOffset>469265</wp:posOffset>
                      </wp:positionV>
                      <wp:extent cx="133350" cy="133350"/>
                      <wp:effectExtent l="19050" t="38100" r="38100" b="38100"/>
                      <wp:wrapNone/>
                      <wp:docPr id="133" name="Estrella: 5 puntas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5533F" id="Estrella: 5 puntas 133" o:spid="_x0000_s1026" style="position:absolute;margin-left:174.85pt;margin-top:36.95pt;width:10.5pt;height:1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FDF9BC6" wp14:editId="7A660F34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471170</wp:posOffset>
                      </wp:positionV>
                      <wp:extent cx="133350" cy="133350"/>
                      <wp:effectExtent l="19050" t="38100" r="38100" b="38100"/>
                      <wp:wrapNone/>
                      <wp:docPr id="132" name="Estrella: 5 puntas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7B6B7" id="Estrella: 5 puntas 132" o:spid="_x0000_s1026" style="position:absolute;margin-left:160.8pt;margin-top:37.1pt;width:10.5pt;height:1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552DD6">
              <w:rPr>
                <w:rFonts w:ascii="Arial" w:hAnsi="Arial" w:cs="Arial"/>
                <w:lang w:val="en-US"/>
              </w:rPr>
              <w:t>Hard</w:t>
            </w:r>
            <w:r w:rsidR="00552DD6" w:rsidRPr="00552DD6">
              <w:rPr>
                <w:rFonts w:ascii="Arial" w:hAnsi="Arial" w:cs="Arial"/>
                <w:lang w:val="en-US"/>
              </w:rPr>
              <w:t xml:space="preserve"> skills</w:t>
            </w:r>
          </w:p>
          <w:p w14:paraId="617E000D" w14:textId="477B40E9" w:rsidR="00552DD6" w:rsidRPr="00552DD6" w:rsidRDefault="00552DD6" w:rsidP="00552DD6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552DD6">
              <w:rPr>
                <w:rFonts w:ascii="Arial" w:hAnsi="Arial" w:cs="Arial"/>
                <w:lang w:val="en-US"/>
              </w:rPr>
              <w:t>rogramming</w:t>
            </w:r>
            <w:proofErr w:type="spellEnd"/>
            <w:r w:rsidRPr="00552DD6">
              <w:rPr>
                <w:rFonts w:ascii="Arial" w:hAnsi="Arial" w:cs="Arial"/>
                <w:lang w:val="en-US"/>
              </w:rPr>
              <w:t xml:space="preserve"> in G language</w:t>
            </w:r>
          </w:p>
          <w:p w14:paraId="39D4D029" w14:textId="778C8277" w:rsidR="00552DD6" w:rsidRPr="00552DD6" w:rsidRDefault="00CA7E5A" w:rsidP="00552DD6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FCC4725" wp14:editId="1C32F56D">
                      <wp:simplePos x="0" y="0"/>
                      <wp:positionH relativeFrom="column">
                        <wp:posOffset>2523490</wp:posOffset>
                      </wp:positionH>
                      <wp:positionV relativeFrom="paragraph">
                        <wp:posOffset>21590</wp:posOffset>
                      </wp:positionV>
                      <wp:extent cx="133350" cy="133350"/>
                      <wp:effectExtent l="19050" t="38100" r="38100" b="38100"/>
                      <wp:wrapNone/>
                      <wp:docPr id="144" name="Estrella: 5 puntas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84F4B" id="Estrella: 5 puntas 144" o:spid="_x0000_s1026" style="position:absolute;margin-left:198.7pt;margin-top:1.7pt;width:10.5pt;height:1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0FE5188" wp14:editId="55FFF747">
                      <wp:simplePos x="0" y="0"/>
                      <wp:positionH relativeFrom="column">
                        <wp:posOffset>2349500</wp:posOffset>
                      </wp:positionH>
                      <wp:positionV relativeFrom="paragraph">
                        <wp:posOffset>22860</wp:posOffset>
                      </wp:positionV>
                      <wp:extent cx="133350" cy="133350"/>
                      <wp:effectExtent l="19050" t="38100" r="38100" b="38100"/>
                      <wp:wrapNone/>
                      <wp:docPr id="140" name="Estrella: 5 puntas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970C5" id="Estrella: 5 puntas 140" o:spid="_x0000_s1026" style="position:absolute;margin-left:185pt;margin-top:1.8pt;width:10.5pt;height:10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83B8C04" wp14:editId="4DEFC692">
                      <wp:simplePos x="0" y="0"/>
                      <wp:positionH relativeFrom="column">
                        <wp:posOffset>2177415</wp:posOffset>
                      </wp:positionH>
                      <wp:positionV relativeFrom="paragraph">
                        <wp:posOffset>17780</wp:posOffset>
                      </wp:positionV>
                      <wp:extent cx="133350" cy="133350"/>
                      <wp:effectExtent l="19050" t="38100" r="38100" b="38100"/>
                      <wp:wrapNone/>
                      <wp:docPr id="139" name="Estrella: 5 puntas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D0E63" id="Estrella: 5 puntas 139" o:spid="_x0000_s1026" style="position:absolute;margin-left:171.45pt;margin-top:1.4pt;width:10.5pt;height:1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79CF820" wp14:editId="32809BC6">
                      <wp:simplePos x="0" y="0"/>
                      <wp:positionH relativeFrom="column">
                        <wp:posOffset>2005330</wp:posOffset>
                      </wp:positionH>
                      <wp:positionV relativeFrom="paragraph">
                        <wp:posOffset>19050</wp:posOffset>
                      </wp:positionV>
                      <wp:extent cx="133350" cy="133350"/>
                      <wp:effectExtent l="19050" t="38100" r="38100" b="38100"/>
                      <wp:wrapNone/>
                      <wp:docPr id="138" name="Estrella: 5 puntas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FB9F50" id="Estrella: 5 puntas 138" o:spid="_x0000_s1026" style="position:absolute;margin-left:157.9pt;margin-top:1.5pt;width:10.5pt;height:1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B734625" wp14:editId="659F081E">
                      <wp:simplePos x="0" y="0"/>
                      <wp:positionH relativeFrom="column">
                        <wp:posOffset>1827530</wp:posOffset>
                      </wp:positionH>
                      <wp:positionV relativeFrom="paragraph">
                        <wp:posOffset>19685</wp:posOffset>
                      </wp:positionV>
                      <wp:extent cx="133350" cy="133350"/>
                      <wp:effectExtent l="19050" t="38100" r="38100" b="38100"/>
                      <wp:wrapNone/>
                      <wp:docPr id="137" name="Estrella: 5 puntas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D9F2EF" id="Estrella: 5 puntas 137" o:spid="_x0000_s1026" style="position:absolute;margin-left:143.9pt;margin-top:1.55pt;width:10.5pt;height:1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proofErr w:type="spellStart"/>
            <w:r w:rsidR="00552DD6" w:rsidRPr="00552DD6">
              <w:rPr>
                <w:rFonts w:ascii="Arial" w:hAnsi="Arial" w:cs="Arial"/>
              </w:rPr>
              <w:t>PLC's</w:t>
            </w:r>
            <w:proofErr w:type="spellEnd"/>
            <w:r w:rsidR="00552DD6" w:rsidRPr="00552DD6">
              <w:rPr>
                <w:rFonts w:ascii="Arial" w:hAnsi="Arial" w:cs="Arial"/>
              </w:rPr>
              <w:t xml:space="preserve"> </w:t>
            </w:r>
            <w:proofErr w:type="spellStart"/>
            <w:r w:rsidR="00552DD6" w:rsidRPr="00552DD6">
              <w:rPr>
                <w:rFonts w:ascii="Arial" w:hAnsi="Arial" w:cs="Arial"/>
              </w:rPr>
              <w:t>programming</w:t>
            </w:r>
            <w:proofErr w:type="spellEnd"/>
          </w:p>
          <w:p w14:paraId="34427BC7" w14:textId="07D5A52B" w:rsidR="00552DD6" w:rsidRPr="00552DD6" w:rsidRDefault="00CA7E5A" w:rsidP="00552DD6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400176E" wp14:editId="4676FEB8">
                      <wp:simplePos x="0" y="0"/>
                      <wp:positionH relativeFrom="column">
                        <wp:posOffset>2606675</wp:posOffset>
                      </wp:positionH>
                      <wp:positionV relativeFrom="paragraph">
                        <wp:posOffset>8255</wp:posOffset>
                      </wp:positionV>
                      <wp:extent cx="133350" cy="133350"/>
                      <wp:effectExtent l="19050" t="38100" r="38100" b="38100"/>
                      <wp:wrapNone/>
                      <wp:docPr id="149" name="Estrella: 5 puntas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1811D1" id="Estrella: 5 puntas 149" o:spid="_x0000_s1026" style="position:absolute;margin-left:205.25pt;margin-top:.65pt;width:10.5pt;height:1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1517E37" wp14:editId="56F434D0">
                      <wp:simplePos x="0" y="0"/>
                      <wp:positionH relativeFrom="column">
                        <wp:posOffset>2433320</wp:posOffset>
                      </wp:positionH>
                      <wp:positionV relativeFrom="paragraph">
                        <wp:posOffset>6985</wp:posOffset>
                      </wp:positionV>
                      <wp:extent cx="133350" cy="133350"/>
                      <wp:effectExtent l="19050" t="38100" r="38100" b="38100"/>
                      <wp:wrapNone/>
                      <wp:docPr id="148" name="Estrella: 5 puntas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AAC923" id="Estrella: 5 puntas 148" o:spid="_x0000_s1026" style="position:absolute;margin-left:191.6pt;margin-top:.55pt;width:10.5pt;height:10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1338138" wp14:editId="719AECC5">
                      <wp:simplePos x="0" y="0"/>
                      <wp:positionH relativeFrom="column">
                        <wp:posOffset>2261235</wp:posOffset>
                      </wp:positionH>
                      <wp:positionV relativeFrom="paragraph">
                        <wp:posOffset>8890</wp:posOffset>
                      </wp:positionV>
                      <wp:extent cx="133350" cy="133350"/>
                      <wp:effectExtent l="19050" t="38100" r="38100" b="38100"/>
                      <wp:wrapNone/>
                      <wp:docPr id="147" name="Estrella: 5 puntas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3CD047" id="Estrella: 5 puntas 147" o:spid="_x0000_s1026" style="position:absolute;margin-left:178.05pt;margin-top:.7pt;width:10.5pt;height:10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B7B33FF" wp14:editId="5F7A4045">
                      <wp:simplePos x="0" y="0"/>
                      <wp:positionH relativeFrom="column">
                        <wp:posOffset>2095500</wp:posOffset>
                      </wp:positionH>
                      <wp:positionV relativeFrom="paragraph">
                        <wp:posOffset>4445</wp:posOffset>
                      </wp:positionV>
                      <wp:extent cx="133350" cy="133350"/>
                      <wp:effectExtent l="19050" t="38100" r="38100" b="38100"/>
                      <wp:wrapNone/>
                      <wp:docPr id="146" name="Estrella: 5 puntas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34A257" id="Estrella: 5 puntas 146" o:spid="_x0000_s1026" style="position:absolute;margin-left:165pt;margin-top:.35pt;width:10.5pt;height:1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FCEFFFA" wp14:editId="700076E6">
                      <wp:simplePos x="0" y="0"/>
                      <wp:positionH relativeFrom="column">
                        <wp:posOffset>1923415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38100" r="38100" b="38100"/>
                      <wp:wrapNone/>
                      <wp:docPr id="145" name="Estrella: 5 puntas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BED8B8" id="Estrella: 5 puntas 145" o:spid="_x0000_s1026" style="position:absolute;margin-left:151.45pt;margin-top:0;width:10.5pt;height:1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proofErr w:type="spellStart"/>
            <w:r w:rsidR="00552DD6" w:rsidRPr="00552DD6">
              <w:rPr>
                <w:rFonts w:ascii="Arial" w:hAnsi="Arial" w:cs="Arial"/>
              </w:rPr>
              <w:t>Knowledge</w:t>
            </w:r>
            <w:proofErr w:type="spellEnd"/>
            <w:r w:rsidR="00552DD6" w:rsidRPr="00552DD6">
              <w:rPr>
                <w:rFonts w:ascii="Arial" w:hAnsi="Arial" w:cs="Arial"/>
              </w:rPr>
              <w:t xml:space="preserve"> in </w:t>
            </w:r>
            <w:proofErr w:type="spellStart"/>
            <w:r w:rsidR="00552DD6" w:rsidRPr="00552DD6">
              <w:rPr>
                <w:rFonts w:ascii="Arial" w:hAnsi="Arial" w:cs="Arial"/>
              </w:rPr>
              <w:t>electronics</w:t>
            </w:r>
            <w:proofErr w:type="spellEnd"/>
          </w:p>
          <w:p w14:paraId="759354AF" w14:textId="60FA399E" w:rsidR="00552DD6" w:rsidRPr="00552DD6" w:rsidRDefault="00CA7E5A" w:rsidP="00552DD6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FC626E5" wp14:editId="4D52266A">
                      <wp:simplePos x="0" y="0"/>
                      <wp:positionH relativeFrom="column">
                        <wp:posOffset>2953385</wp:posOffset>
                      </wp:positionH>
                      <wp:positionV relativeFrom="paragraph">
                        <wp:posOffset>-3175</wp:posOffset>
                      </wp:positionV>
                      <wp:extent cx="133350" cy="133350"/>
                      <wp:effectExtent l="19050" t="38100" r="38100" b="38100"/>
                      <wp:wrapNone/>
                      <wp:docPr id="156" name="Estrella: 5 puntas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FBDEDD" id="Estrella: 5 puntas 156" o:spid="_x0000_s1026" style="position:absolute;margin-left:232.55pt;margin-top:-.25pt;width:10.5pt;height:1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7466E513" wp14:editId="31EE86D7">
                      <wp:simplePos x="0" y="0"/>
                      <wp:positionH relativeFrom="column">
                        <wp:posOffset>2774315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19050" t="38100" r="38100" b="38100"/>
                      <wp:wrapNone/>
                      <wp:docPr id="155" name="Estrella: 5 puntas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36501" id="Estrella: 5 puntas 155" o:spid="_x0000_s1026" style="position:absolute;margin-left:218.45pt;margin-top:-.05pt;width:10.5pt;height:10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5B0D5A29" wp14:editId="6E2AA043">
                      <wp:simplePos x="0" y="0"/>
                      <wp:positionH relativeFrom="column">
                        <wp:posOffset>2592705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38100" r="38100" b="38100"/>
                      <wp:wrapNone/>
                      <wp:docPr id="154" name="Estrella: 5 puntas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6C9CF" id="Estrella: 5 puntas 154" o:spid="_x0000_s1026" style="position:absolute;margin-left:204.15pt;margin-top:0;width:10.5pt;height:1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4549421" wp14:editId="700C9273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2540</wp:posOffset>
                      </wp:positionV>
                      <wp:extent cx="133350" cy="133350"/>
                      <wp:effectExtent l="19050" t="38100" r="38100" b="38100"/>
                      <wp:wrapNone/>
                      <wp:docPr id="153" name="Estrella: 5 puntas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66F180" id="Estrella: 5 puntas 153" o:spid="_x0000_s1026" style="position:absolute;margin-left:190.05pt;margin-top:.2pt;width:10.5pt;height:1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2C9EB8E" wp14:editId="2D5B31C0">
                      <wp:simplePos x="0" y="0"/>
                      <wp:positionH relativeFrom="column">
                        <wp:posOffset>2241550</wp:posOffset>
                      </wp:positionH>
                      <wp:positionV relativeFrom="paragraph">
                        <wp:posOffset>3810</wp:posOffset>
                      </wp:positionV>
                      <wp:extent cx="133350" cy="133350"/>
                      <wp:effectExtent l="19050" t="38100" r="38100" b="38100"/>
                      <wp:wrapNone/>
                      <wp:docPr id="150" name="Estrella: 5 puntas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5C622" id="Estrella: 5 puntas 150" o:spid="_x0000_s1026" style="position:absolute;margin-left:176.5pt;margin-top:.3pt;width:10.5pt;height:1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proofErr w:type="spellStart"/>
            <w:r w:rsidR="00552DD6" w:rsidRPr="00552DD6">
              <w:rPr>
                <w:rFonts w:ascii="Arial" w:hAnsi="Arial" w:cs="Arial"/>
              </w:rPr>
              <w:t>Knowledge</w:t>
            </w:r>
            <w:proofErr w:type="spellEnd"/>
            <w:r w:rsidR="00552DD6" w:rsidRPr="00552DD6">
              <w:rPr>
                <w:rFonts w:ascii="Arial" w:hAnsi="Arial" w:cs="Arial"/>
              </w:rPr>
              <w:t xml:space="preserve"> in machine </w:t>
            </w:r>
            <w:proofErr w:type="spellStart"/>
            <w:r w:rsidR="00552DD6" w:rsidRPr="00552DD6">
              <w:rPr>
                <w:rFonts w:ascii="Arial" w:hAnsi="Arial" w:cs="Arial"/>
              </w:rPr>
              <w:t>design</w:t>
            </w:r>
            <w:proofErr w:type="spellEnd"/>
          </w:p>
          <w:p w14:paraId="3024C426" w14:textId="1047DEAD" w:rsidR="00552DD6" w:rsidRPr="00552DD6" w:rsidRDefault="00CA7E5A" w:rsidP="00552DD6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221A6DCB" wp14:editId="165E90C1">
                      <wp:simplePos x="0" y="0"/>
                      <wp:positionH relativeFrom="column">
                        <wp:posOffset>2900680</wp:posOffset>
                      </wp:positionH>
                      <wp:positionV relativeFrom="paragraph">
                        <wp:posOffset>27940</wp:posOffset>
                      </wp:positionV>
                      <wp:extent cx="133350" cy="133350"/>
                      <wp:effectExtent l="19050" t="38100" r="38100" b="38100"/>
                      <wp:wrapNone/>
                      <wp:docPr id="164" name="Estrella: 5 puntas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A0AE64" id="Estrella: 5 puntas 164" o:spid="_x0000_s1026" style="position:absolute;margin-left:228.4pt;margin-top:2.2pt;width:10.5pt;height:10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0C4B4EE8" wp14:editId="409844C8">
                      <wp:simplePos x="0" y="0"/>
                      <wp:positionH relativeFrom="column">
                        <wp:posOffset>2725420</wp:posOffset>
                      </wp:positionH>
                      <wp:positionV relativeFrom="paragraph">
                        <wp:posOffset>25400</wp:posOffset>
                      </wp:positionV>
                      <wp:extent cx="133350" cy="133350"/>
                      <wp:effectExtent l="19050" t="38100" r="38100" b="38100"/>
                      <wp:wrapNone/>
                      <wp:docPr id="162" name="Estrella: 5 puntas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93C42" id="Estrella: 5 puntas 162" o:spid="_x0000_s1026" style="position:absolute;margin-left:214.6pt;margin-top:2pt;width:10.5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5DF4245" wp14:editId="4B7289B3">
                      <wp:simplePos x="0" y="0"/>
                      <wp:positionH relativeFrom="column">
                        <wp:posOffset>2559685</wp:posOffset>
                      </wp:positionH>
                      <wp:positionV relativeFrom="paragraph">
                        <wp:posOffset>27305</wp:posOffset>
                      </wp:positionV>
                      <wp:extent cx="133350" cy="133350"/>
                      <wp:effectExtent l="19050" t="38100" r="38100" b="38100"/>
                      <wp:wrapNone/>
                      <wp:docPr id="161" name="Estrella: 5 puntas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CC317" id="Estrella: 5 puntas 161" o:spid="_x0000_s1026" style="position:absolute;margin-left:201.55pt;margin-top:2.15pt;width:10.5pt;height:1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CED469" wp14:editId="3525127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16510</wp:posOffset>
                      </wp:positionV>
                      <wp:extent cx="133350" cy="133350"/>
                      <wp:effectExtent l="19050" t="38100" r="38100" b="38100"/>
                      <wp:wrapNone/>
                      <wp:docPr id="160" name="Estrella: 5 puntas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287C60" id="Estrella: 5 puntas 160" o:spid="_x0000_s1026" style="position:absolute;margin-left:188pt;margin-top:1.3pt;width:10.5pt;height:1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A198BEB" wp14:editId="1E9062DA">
                      <wp:simplePos x="0" y="0"/>
                      <wp:positionH relativeFrom="column">
                        <wp:posOffset>2210435</wp:posOffset>
                      </wp:positionH>
                      <wp:positionV relativeFrom="paragraph">
                        <wp:posOffset>14605</wp:posOffset>
                      </wp:positionV>
                      <wp:extent cx="133350" cy="133350"/>
                      <wp:effectExtent l="19050" t="38100" r="38100" b="38100"/>
                      <wp:wrapNone/>
                      <wp:docPr id="157" name="Estrella: 5 puntas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B0DC81" id="Estrella: 5 puntas 157" o:spid="_x0000_s1026" style="position:absolute;margin-left:174.05pt;margin-top:1.15pt;width:10.5pt;height:10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552DD6" w:rsidRPr="00552DD6">
              <w:rPr>
                <w:rFonts w:ascii="Arial" w:hAnsi="Arial" w:cs="Arial"/>
              </w:rPr>
              <w:t xml:space="preserve">VHDL </w:t>
            </w:r>
            <w:proofErr w:type="spellStart"/>
            <w:r w:rsidR="00552DD6" w:rsidRPr="00552DD6">
              <w:rPr>
                <w:rFonts w:ascii="Arial" w:hAnsi="Arial" w:cs="Arial"/>
              </w:rPr>
              <w:t>programming</w:t>
            </w:r>
            <w:proofErr w:type="spellEnd"/>
          </w:p>
          <w:p w14:paraId="632E2C4A" w14:textId="30364B32" w:rsidR="00552DD6" w:rsidRPr="00552DD6" w:rsidRDefault="00CA7E5A" w:rsidP="00552DD6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02CB6B8C" wp14:editId="0999B847">
                      <wp:simplePos x="0" y="0"/>
                      <wp:positionH relativeFrom="column">
                        <wp:posOffset>3088640</wp:posOffset>
                      </wp:positionH>
                      <wp:positionV relativeFrom="paragraph">
                        <wp:posOffset>6350</wp:posOffset>
                      </wp:positionV>
                      <wp:extent cx="133350" cy="133350"/>
                      <wp:effectExtent l="19050" t="38100" r="38100" b="38100"/>
                      <wp:wrapNone/>
                      <wp:docPr id="169" name="Estrella: 5 puntas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2620C0" id="Estrella: 5 puntas 169" o:spid="_x0000_s1026" style="position:absolute;margin-left:243.2pt;margin-top:.5pt;width:10.5pt;height:1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7945CB17" wp14:editId="4C1ADB62">
                      <wp:simplePos x="0" y="0"/>
                      <wp:positionH relativeFrom="column">
                        <wp:posOffset>2902585</wp:posOffset>
                      </wp:positionH>
                      <wp:positionV relativeFrom="paragraph">
                        <wp:posOffset>4445</wp:posOffset>
                      </wp:positionV>
                      <wp:extent cx="133350" cy="133350"/>
                      <wp:effectExtent l="19050" t="38100" r="38100" b="38100"/>
                      <wp:wrapNone/>
                      <wp:docPr id="168" name="Estrella: 5 puntas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B2C70" id="Estrella: 5 puntas 168" o:spid="_x0000_s1026" style="position:absolute;margin-left:228.55pt;margin-top:.35pt;width:10.5pt;height:10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3E189B3F" wp14:editId="7275968B">
                      <wp:simplePos x="0" y="0"/>
                      <wp:positionH relativeFrom="column">
                        <wp:posOffset>2729865</wp:posOffset>
                      </wp:positionH>
                      <wp:positionV relativeFrom="paragraph">
                        <wp:posOffset>6985</wp:posOffset>
                      </wp:positionV>
                      <wp:extent cx="133350" cy="133350"/>
                      <wp:effectExtent l="19050" t="38100" r="38100" b="38100"/>
                      <wp:wrapNone/>
                      <wp:docPr id="167" name="Estrella: 5 puntas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BD02AD" id="Estrella: 5 puntas 167" o:spid="_x0000_s1026" style="position:absolute;margin-left:214.95pt;margin-top:.55pt;width:10.5pt;height:10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" path="m,50935r50935,l66675,,82415,50935r50935,l92142,82414r15740,50936l66675,101870,25468,133350,41208,82414,,50935xe" fillcolor="white [3212]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68E60997" wp14:editId="5EEF0656">
                      <wp:simplePos x="0" y="0"/>
                      <wp:positionH relativeFrom="column">
                        <wp:posOffset>2550795</wp:posOffset>
                      </wp:positionH>
                      <wp:positionV relativeFrom="paragraph">
                        <wp:posOffset>4445</wp:posOffset>
                      </wp:positionV>
                      <wp:extent cx="133350" cy="133350"/>
                      <wp:effectExtent l="19050" t="38100" r="38100" b="38100"/>
                      <wp:wrapNone/>
                      <wp:docPr id="166" name="Estrella: 5 puntas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706BA" id="Estrella: 5 puntas 166" o:spid="_x0000_s1026" style="position:absolute;margin-left:200.85pt;margin-top:.35pt;width:10.5pt;height:1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ED40A65" wp14:editId="3B8B102E">
                      <wp:simplePos x="0" y="0"/>
                      <wp:positionH relativeFrom="column">
                        <wp:posOffset>2369820</wp:posOffset>
                      </wp:positionH>
                      <wp:positionV relativeFrom="paragraph">
                        <wp:posOffset>6985</wp:posOffset>
                      </wp:positionV>
                      <wp:extent cx="133350" cy="133350"/>
                      <wp:effectExtent l="19050" t="38100" r="38100" b="38100"/>
                      <wp:wrapNone/>
                      <wp:docPr id="165" name="Estrella: 5 puntas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582B7" id="Estrella: 5 puntas 165" o:spid="_x0000_s1026" style="position:absolute;margin-left:186.6pt;margin-top:.55pt;width:10.5pt;height:10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" path="m,50935r50935,l66675,,82415,50935r50935,l92142,82414r15740,50936l66675,101870,25468,133350,41208,82414,,50935xe" fillcolor="yellow" strokecolor="black [3213]" strokeweight="1pt">
                      <v:stroke joinstyle="miter"/>
                      <v:path arrowok="t" o:connecttype="custom" o:connectlocs="0,50935;50935,50935;66675,0;82415,50935;133350,50935;92142,82414;107882,133350;66675,101870;25468,133350;41208,82414;0,50935" o:connectangles="0,0,0,0,0,0,0,0,0,0,0"/>
                    </v:shape>
                  </w:pict>
                </mc:Fallback>
              </mc:AlternateContent>
            </w:r>
            <w:r w:rsidR="00552DD6" w:rsidRPr="00552DD6">
              <w:rPr>
                <w:rFonts w:ascii="Arial" w:hAnsi="Arial" w:cs="Arial"/>
                <w:lang w:val="en-US"/>
              </w:rPr>
              <w:t>Modeling and control of systems.</w:t>
            </w:r>
          </w:p>
          <w:p w14:paraId="7D6609B7" w14:textId="77777777" w:rsidR="00552DD6" w:rsidRPr="00552DD6" w:rsidRDefault="00552DD6" w:rsidP="004C0D72">
            <w:p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4E8FB4D4" w14:textId="77777777" w:rsidR="00552DD6" w:rsidRPr="00552DD6" w:rsidRDefault="00552DD6" w:rsidP="004C0D72">
            <w:p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7A1912E3" w14:textId="77777777" w:rsidR="00552DD6" w:rsidRPr="00552DD6" w:rsidRDefault="00552DD6" w:rsidP="004C0D72">
            <w:p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2EF6818E" w14:textId="77777777" w:rsidR="00552DD6" w:rsidRPr="00552DD6" w:rsidRDefault="00552DD6" w:rsidP="004C0D72">
            <w:p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41D4FE6D" w14:textId="77777777" w:rsidR="00552DD6" w:rsidRPr="00552DD6" w:rsidRDefault="00552DD6" w:rsidP="004C0D72">
            <w:pPr>
              <w:spacing w:line="216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23316D46" w14:textId="77777777" w:rsidR="00552DD6" w:rsidRPr="00552DD6" w:rsidRDefault="00552DD6" w:rsidP="004C0D72">
            <w:pPr>
              <w:spacing w:line="216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552DD6" w:rsidRPr="00FB19BB" w14:paraId="266CAF59" w14:textId="77777777" w:rsidTr="004C0D72">
        <w:trPr>
          <w:trHeight w:val="1134"/>
        </w:trPr>
        <w:tc>
          <w:tcPr>
            <w:tcW w:w="723" w:type="dxa"/>
          </w:tcPr>
          <w:p w14:paraId="55F25BBA" w14:textId="77777777" w:rsidR="00552DD6" w:rsidRPr="00552DD6" w:rsidRDefault="00552DD6" w:rsidP="004C0D72">
            <w:pPr>
              <w:pStyle w:val="Textoindependiente"/>
              <w:kinsoku w:val="0"/>
              <w:overflowPunct w:val="0"/>
              <w:rPr>
                <w:color w:val="0072C7" w:themeColor="accent2"/>
                <w:lang w:val="en-US"/>
              </w:rPr>
            </w:pPr>
          </w:p>
        </w:tc>
        <w:tc>
          <w:tcPr>
            <w:tcW w:w="2954" w:type="dxa"/>
            <w:gridSpan w:val="2"/>
          </w:tcPr>
          <w:p w14:paraId="4DB5E0B0" w14:textId="77777777" w:rsidR="00552DD6" w:rsidRPr="00552DD6" w:rsidRDefault="00552DD6" w:rsidP="004C0D72">
            <w:pPr>
              <w:pStyle w:val="Textoindependiente"/>
              <w:kinsoku w:val="0"/>
              <w:overflowPunct w:val="0"/>
              <w:rPr>
                <w:color w:val="0072C7" w:themeColor="accent2"/>
                <w:lang w:val="en-US"/>
              </w:rPr>
            </w:pPr>
          </w:p>
        </w:tc>
        <w:tc>
          <w:tcPr>
            <w:tcW w:w="424" w:type="dxa"/>
            <w:vMerge/>
          </w:tcPr>
          <w:p w14:paraId="55798BEA" w14:textId="77777777" w:rsidR="00552DD6" w:rsidRPr="00552DD6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634" w:type="dxa"/>
            <w:vMerge/>
          </w:tcPr>
          <w:p w14:paraId="32F970E4" w14:textId="77777777" w:rsidR="00552DD6" w:rsidRPr="00552DD6" w:rsidRDefault="00552DD6" w:rsidP="004C0D72">
            <w:pPr>
              <w:rPr>
                <w:lang w:val="en-US"/>
              </w:rPr>
            </w:pPr>
          </w:p>
        </w:tc>
      </w:tr>
      <w:tr w:rsidR="00552DD6" w:rsidRPr="00CA16E3" w14:paraId="73C2CEE4" w14:textId="77777777" w:rsidTr="00552DD6">
        <w:trPr>
          <w:trHeight w:val="529"/>
        </w:trPr>
        <w:tc>
          <w:tcPr>
            <w:tcW w:w="723" w:type="dxa"/>
          </w:tcPr>
          <w:p w14:paraId="328FBEFA" w14:textId="77777777" w:rsidR="00552DD6" w:rsidRPr="00552DD6" w:rsidRDefault="00552DD6" w:rsidP="004C0D72">
            <w:pPr>
              <w:pStyle w:val="Informacin"/>
              <w:jc w:val="center"/>
              <w:rPr>
                <w:noProof/>
                <w:lang w:val="en-US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4F9E47E6" w14:textId="77777777" w:rsidR="00552DD6" w:rsidRPr="00CA16E3" w:rsidRDefault="00552DD6" w:rsidP="004C0D72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0CA3091" wp14:editId="57B5E6D8">
                      <wp:extent cx="337185" cy="333375"/>
                      <wp:effectExtent l="0" t="0" r="5715" b="9525"/>
                      <wp:docPr id="5" name="Grupo 5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7" name="Forma libre: Forma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8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DE8C94" id="Grupo 5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">
                        <v:imagedata r:id="rId19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2" w:type="dxa"/>
            <w:vAlign w:val="center"/>
          </w:tcPr>
          <w:p w14:paraId="06391C8C" w14:textId="77777777" w:rsidR="00552DD6" w:rsidRPr="00CA16E3" w:rsidRDefault="00552DD6" w:rsidP="004C0D72">
            <w:pPr>
              <w:pStyle w:val="Informacin"/>
              <w:rPr>
                <w:lang w:val="es-ES_tradnl"/>
              </w:rPr>
            </w:pPr>
            <w:r>
              <w:rPr>
                <w:sz w:val="24"/>
              </w:rPr>
              <w:t>Revolución S/N, Centro, Tepetzintla, Veracruz</w:t>
            </w:r>
          </w:p>
          <w:p w14:paraId="5808E01A" w14:textId="77777777" w:rsidR="00552DD6" w:rsidRPr="00CA16E3" w:rsidRDefault="00552DD6" w:rsidP="004C0D7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CP. 92530</w:t>
            </w:r>
          </w:p>
        </w:tc>
        <w:tc>
          <w:tcPr>
            <w:tcW w:w="424" w:type="dxa"/>
            <w:vMerge/>
          </w:tcPr>
          <w:p w14:paraId="678A3CF4" w14:textId="77777777" w:rsidR="00552DD6" w:rsidRPr="00CA16E3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3D5151FB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69ABC304" w14:textId="77777777" w:rsidTr="004C0D72">
        <w:trPr>
          <w:trHeight w:val="178"/>
        </w:trPr>
        <w:tc>
          <w:tcPr>
            <w:tcW w:w="723" w:type="dxa"/>
          </w:tcPr>
          <w:p w14:paraId="1387F053" w14:textId="77777777" w:rsidR="00552DD6" w:rsidRPr="00CA16E3" w:rsidRDefault="00552DD6" w:rsidP="004C0D7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54" w:type="dxa"/>
            <w:gridSpan w:val="2"/>
            <w:vAlign w:val="center"/>
          </w:tcPr>
          <w:p w14:paraId="611B5E6B" w14:textId="77777777" w:rsidR="00552DD6" w:rsidRPr="00CA16E3" w:rsidRDefault="00552DD6" w:rsidP="004C0D7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4" w:type="dxa"/>
            <w:vMerge/>
          </w:tcPr>
          <w:p w14:paraId="72020689" w14:textId="77777777" w:rsidR="00552DD6" w:rsidRPr="00CA16E3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52C1A38A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25CCD71B" w14:textId="77777777" w:rsidTr="00552DD6">
        <w:trPr>
          <w:trHeight w:val="608"/>
        </w:trPr>
        <w:tc>
          <w:tcPr>
            <w:tcW w:w="723" w:type="dxa"/>
          </w:tcPr>
          <w:p w14:paraId="7D656124" w14:textId="77777777" w:rsidR="00552DD6" w:rsidRPr="00CA16E3" w:rsidRDefault="00552DD6" w:rsidP="004C0D7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354CA979" w14:textId="77777777" w:rsidR="00552DD6" w:rsidRPr="00CA16E3" w:rsidRDefault="00552DD6" w:rsidP="004C0D72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865C0D6" wp14:editId="72A3BFCF">
                      <wp:extent cx="337820" cy="337185"/>
                      <wp:effectExtent l="0" t="0" r="5080" b="5715"/>
                      <wp:docPr id="9" name="Grupo 9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0" name="Forma libre: Forma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A17A03" id="Grupo 9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7bcDQAAKU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        <v:imagedata r:id="rId20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2" w:type="dxa"/>
            <w:vAlign w:val="center"/>
          </w:tcPr>
          <w:p w14:paraId="590E697D" w14:textId="77777777" w:rsidR="00552DD6" w:rsidRPr="00CA16E3" w:rsidRDefault="00552DD6" w:rsidP="004C0D7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5567105807</w:t>
            </w:r>
          </w:p>
        </w:tc>
        <w:tc>
          <w:tcPr>
            <w:tcW w:w="424" w:type="dxa"/>
            <w:vMerge/>
          </w:tcPr>
          <w:p w14:paraId="18F1B4C8" w14:textId="77777777" w:rsidR="00552DD6" w:rsidRPr="00CA16E3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0BB1245E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76C5E544" w14:textId="77777777" w:rsidTr="004C0D72">
        <w:trPr>
          <w:trHeight w:val="178"/>
        </w:trPr>
        <w:tc>
          <w:tcPr>
            <w:tcW w:w="723" w:type="dxa"/>
          </w:tcPr>
          <w:p w14:paraId="3E65000C" w14:textId="77777777" w:rsidR="00552DD6" w:rsidRPr="00CA16E3" w:rsidRDefault="00552DD6" w:rsidP="004C0D7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54" w:type="dxa"/>
            <w:gridSpan w:val="2"/>
            <w:vAlign w:val="center"/>
          </w:tcPr>
          <w:p w14:paraId="43BFB303" w14:textId="77777777" w:rsidR="00552DD6" w:rsidRPr="00CA16E3" w:rsidRDefault="00552DD6" w:rsidP="004C0D7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4" w:type="dxa"/>
            <w:vMerge/>
          </w:tcPr>
          <w:p w14:paraId="2C434E16" w14:textId="77777777" w:rsidR="00552DD6" w:rsidRPr="00CA16E3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2D176D39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33E5079D" w14:textId="77777777" w:rsidTr="00552DD6">
        <w:trPr>
          <w:trHeight w:val="617"/>
        </w:trPr>
        <w:tc>
          <w:tcPr>
            <w:tcW w:w="723" w:type="dxa"/>
          </w:tcPr>
          <w:p w14:paraId="20F95F6F" w14:textId="77777777" w:rsidR="00552DD6" w:rsidRPr="00CA16E3" w:rsidRDefault="00552DD6" w:rsidP="004C0D7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19CEF760" w14:textId="77777777" w:rsidR="00552DD6" w:rsidRPr="00CA16E3" w:rsidRDefault="00552DD6" w:rsidP="004C0D72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F0261F6" wp14:editId="6974D449">
                      <wp:extent cx="338455" cy="346075"/>
                      <wp:effectExtent l="0" t="0" r="4445" b="0"/>
                      <wp:docPr id="13" name="Grupo 13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5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3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6BD71A" id="Grupo 13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TLzHDMAABH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">
                        <v:imagedata r:id="rId21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2" w:type="dxa"/>
            <w:vAlign w:val="center"/>
          </w:tcPr>
          <w:p w14:paraId="33F4CD61" w14:textId="77777777" w:rsidR="00552DD6" w:rsidRPr="00CA16E3" w:rsidRDefault="00552DD6" w:rsidP="004C0D7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marcovaldez2598@gmail.com</w:t>
            </w:r>
          </w:p>
        </w:tc>
        <w:tc>
          <w:tcPr>
            <w:tcW w:w="424" w:type="dxa"/>
            <w:vMerge/>
          </w:tcPr>
          <w:p w14:paraId="5177E238" w14:textId="77777777" w:rsidR="00552DD6" w:rsidRPr="00CA16E3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7F2E7254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31E275E4" w14:textId="77777777" w:rsidTr="004C0D72">
        <w:trPr>
          <w:trHeight w:val="169"/>
        </w:trPr>
        <w:tc>
          <w:tcPr>
            <w:tcW w:w="723" w:type="dxa"/>
          </w:tcPr>
          <w:p w14:paraId="7461D8B1" w14:textId="77777777" w:rsidR="00552DD6" w:rsidRPr="00CA16E3" w:rsidRDefault="00552DD6" w:rsidP="004C0D7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54" w:type="dxa"/>
            <w:gridSpan w:val="2"/>
            <w:vAlign w:val="center"/>
          </w:tcPr>
          <w:p w14:paraId="68C2E327" w14:textId="77777777" w:rsidR="00552DD6" w:rsidRPr="00CA16E3" w:rsidRDefault="00552DD6" w:rsidP="004C0D7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4" w:type="dxa"/>
            <w:vMerge/>
          </w:tcPr>
          <w:p w14:paraId="17913BE4" w14:textId="77777777" w:rsidR="00552DD6" w:rsidRPr="00CA16E3" w:rsidRDefault="00552DD6" w:rsidP="004C0D7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39B362CF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361653AE" w14:textId="77777777" w:rsidTr="00552DD6">
        <w:trPr>
          <w:trHeight w:val="617"/>
        </w:trPr>
        <w:tc>
          <w:tcPr>
            <w:tcW w:w="723" w:type="dxa"/>
          </w:tcPr>
          <w:p w14:paraId="57D18BBC" w14:textId="77777777" w:rsidR="00552DD6" w:rsidRPr="00CA16E3" w:rsidRDefault="00552DD6" w:rsidP="004C0D7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2" w:type="dxa"/>
            <w:tcMar>
              <w:left w:w="0" w:type="dxa"/>
              <w:right w:w="0" w:type="dxa"/>
            </w:tcMar>
            <w:vAlign w:val="center"/>
          </w:tcPr>
          <w:p w14:paraId="1CEA9852" w14:textId="77777777" w:rsidR="00552DD6" w:rsidRPr="00CA16E3" w:rsidRDefault="00552DD6" w:rsidP="004C0D72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22" w:type="dxa"/>
            <w:vAlign w:val="center"/>
          </w:tcPr>
          <w:p w14:paraId="6EE24047" w14:textId="77777777" w:rsidR="00552DD6" w:rsidRPr="00CA16E3" w:rsidRDefault="00552DD6" w:rsidP="004C0D72">
            <w:pPr>
              <w:pStyle w:val="Informacin"/>
              <w:rPr>
                <w:lang w:val="es-ES_tradnl"/>
              </w:rPr>
            </w:pPr>
          </w:p>
        </w:tc>
        <w:tc>
          <w:tcPr>
            <w:tcW w:w="424" w:type="dxa"/>
            <w:vMerge/>
          </w:tcPr>
          <w:p w14:paraId="78C8D05C" w14:textId="77777777" w:rsidR="00552DD6" w:rsidRPr="00CA16E3" w:rsidRDefault="00552DD6" w:rsidP="004C0D72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34" w:type="dxa"/>
            <w:vMerge/>
          </w:tcPr>
          <w:p w14:paraId="4AEE6144" w14:textId="77777777" w:rsidR="00552DD6" w:rsidRPr="00CA16E3" w:rsidRDefault="00552DD6" w:rsidP="004C0D72">
            <w:pPr>
              <w:pStyle w:val="Ttulo1"/>
              <w:rPr>
                <w:lang w:val="es-ES_tradnl"/>
              </w:rPr>
            </w:pPr>
          </w:p>
        </w:tc>
      </w:tr>
      <w:tr w:rsidR="00552DD6" w:rsidRPr="00CA16E3" w14:paraId="08B69B89" w14:textId="77777777" w:rsidTr="004C0D72">
        <w:trPr>
          <w:trHeight w:val="3969"/>
        </w:trPr>
        <w:tc>
          <w:tcPr>
            <w:tcW w:w="723" w:type="dxa"/>
          </w:tcPr>
          <w:p w14:paraId="11951C38" w14:textId="77777777" w:rsidR="00552DD6" w:rsidRPr="00CA16E3" w:rsidRDefault="00552DD6" w:rsidP="004C0D72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54" w:type="dxa"/>
            <w:gridSpan w:val="2"/>
          </w:tcPr>
          <w:p w14:paraId="20685A4D" w14:textId="77777777" w:rsidR="00552DD6" w:rsidRPr="00CA16E3" w:rsidRDefault="00552DD6" w:rsidP="004C0D72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4" w:type="dxa"/>
          </w:tcPr>
          <w:p w14:paraId="5E5CFA29" w14:textId="77777777" w:rsidR="00552DD6" w:rsidRPr="00CA16E3" w:rsidRDefault="00552DD6" w:rsidP="004C0D72">
            <w:pPr>
              <w:rPr>
                <w:lang w:val="es-ES_tradnl"/>
              </w:rPr>
            </w:pPr>
          </w:p>
        </w:tc>
        <w:tc>
          <w:tcPr>
            <w:tcW w:w="6634" w:type="dxa"/>
            <w:vMerge/>
          </w:tcPr>
          <w:p w14:paraId="2FF5EDF5" w14:textId="77777777" w:rsidR="00552DD6" w:rsidRPr="00CA16E3" w:rsidRDefault="00552DD6" w:rsidP="004C0D72">
            <w:pPr>
              <w:rPr>
                <w:lang w:val="es-ES_tradnl"/>
              </w:rPr>
            </w:pPr>
          </w:p>
        </w:tc>
      </w:tr>
    </w:tbl>
    <w:p w14:paraId="67BF1881" w14:textId="2223235B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BED5C" w14:textId="77777777" w:rsidR="00716F53" w:rsidRDefault="00716F53" w:rsidP="00590471">
      <w:r>
        <w:separator/>
      </w:r>
    </w:p>
  </w:endnote>
  <w:endnote w:type="continuationSeparator" w:id="0">
    <w:p w14:paraId="177FFC64" w14:textId="77777777" w:rsidR="00716F53" w:rsidRDefault="00716F5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1C5AC" w14:textId="77777777" w:rsidR="00716F53" w:rsidRDefault="00716F53" w:rsidP="00590471">
      <w:r>
        <w:separator/>
      </w:r>
    </w:p>
  </w:footnote>
  <w:footnote w:type="continuationSeparator" w:id="0">
    <w:p w14:paraId="7E3EC524" w14:textId="77777777" w:rsidR="00716F53" w:rsidRDefault="00716F5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8CA5" w14:textId="77777777" w:rsidR="001C439A" w:rsidRPr="00665F95" w:rsidRDefault="001C439A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282675" wp14:editId="45582E6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D762C0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9F50C65"/>
    <w:multiLevelType w:val="hybridMultilevel"/>
    <w:tmpl w:val="8A50B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47"/>
    <w:rsid w:val="00027001"/>
    <w:rsid w:val="00060042"/>
    <w:rsid w:val="0008685D"/>
    <w:rsid w:val="00090860"/>
    <w:rsid w:val="000F1B7E"/>
    <w:rsid w:val="00112FD7"/>
    <w:rsid w:val="00133830"/>
    <w:rsid w:val="00150ABD"/>
    <w:rsid w:val="001946FC"/>
    <w:rsid w:val="001C439A"/>
    <w:rsid w:val="001E075F"/>
    <w:rsid w:val="00222466"/>
    <w:rsid w:val="002442AC"/>
    <w:rsid w:val="00247254"/>
    <w:rsid w:val="0024753C"/>
    <w:rsid w:val="00251E1A"/>
    <w:rsid w:val="00276026"/>
    <w:rsid w:val="002A76DA"/>
    <w:rsid w:val="002B4549"/>
    <w:rsid w:val="00310F17"/>
    <w:rsid w:val="00322A46"/>
    <w:rsid w:val="003326CB"/>
    <w:rsid w:val="00346FB0"/>
    <w:rsid w:val="00353B60"/>
    <w:rsid w:val="00376291"/>
    <w:rsid w:val="00380FD1"/>
    <w:rsid w:val="00383D02"/>
    <w:rsid w:val="00385DE7"/>
    <w:rsid w:val="003D1B71"/>
    <w:rsid w:val="003E73F9"/>
    <w:rsid w:val="004335EF"/>
    <w:rsid w:val="00442052"/>
    <w:rsid w:val="004E158A"/>
    <w:rsid w:val="00552DD6"/>
    <w:rsid w:val="00565C77"/>
    <w:rsid w:val="0056708E"/>
    <w:rsid w:val="005801E5"/>
    <w:rsid w:val="00590471"/>
    <w:rsid w:val="005C1385"/>
    <w:rsid w:val="005D01FA"/>
    <w:rsid w:val="00653E17"/>
    <w:rsid w:val="00665F95"/>
    <w:rsid w:val="006A08E8"/>
    <w:rsid w:val="006B2D47"/>
    <w:rsid w:val="006D79A8"/>
    <w:rsid w:val="006F4022"/>
    <w:rsid w:val="00716F53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00304"/>
    <w:rsid w:val="00912DC8"/>
    <w:rsid w:val="009475DC"/>
    <w:rsid w:val="00967B93"/>
    <w:rsid w:val="009B3AA2"/>
    <w:rsid w:val="009D090F"/>
    <w:rsid w:val="009D5569"/>
    <w:rsid w:val="00A31464"/>
    <w:rsid w:val="00A31B16"/>
    <w:rsid w:val="00A33613"/>
    <w:rsid w:val="00A47A8D"/>
    <w:rsid w:val="00A50DCD"/>
    <w:rsid w:val="00AC6C7E"/>
    <w:rsid w:val="00AE4941"/>
    <w:rsid w:val="00B4158A"/>
    <w:rsid w:val="00B6466C"/>
    <w:rsid w:val="00BB1B5D"/>
    <w:rsid w:val="00BC22C7"/>
    <w:rsid w:val="00BD195A"/>
    <w:rsid w:val="00BD2960"/>
    <w:rsid w:val="00C07240"/>
    <w:rsid w:val="00C14078"/>
    <w:rsid w:val="00CA16E3"/>
    <w:rsid w:val="00CA7E5A"/>
    <w:rsid w:val="00CE1E3D"/>
    <w:rsid w:val="00D0373F"/>
    <w:rsid w:val="00D053FA"/>
    <w:rsid w:val="00D76E24"/>
    <w:rsid w:val="00DB214F"/>
    <w:rsid w:val="00DC3F0A"/>
    <w:rsid w:val="00DF091D"/>
    <w:rsid w:val="00E26AED"/>
    <w:rsid w:val="00E73AB8"/>
    <w:rsid w:val="00E90A60"/>
    <w:rsid w:val="00ED361B"/>
    <w:rsid w:val="00ED47F7"/>
    <w:rsid w:val="00EE7E09"/>
    <w:rsid w:val="00F0223C"/>
    <w:rsid w:val="00F20161"/>
    <w:rsid w:val="00F3235D"/>
    <w:rsid w:val="00F32393"/>
    <w:rsid w:val="00F878BD"/>
    <w:rsid w:val="00FB19BB"/>
    <w:rsid w:val="00FE7401"/>
    <w:rsid w:val="00FF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F44AA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o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15FC2F4E934B01A6D013C05F854D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B2158B-DB02-479F-BB7B-03B276880F38}"/>
      </w:docPartPr>
      <w:docPartBody>
        <w:p w:rsidR="000B1C62" w:rsidRDefault="00321BB6" w:rsidP="00321BB6">
          <w:pPr>
            <w:pStyle w:val="9415FC2F4E934B01A6D013C05F854D9E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B6"/>
    <w:rsid w:val="000B1C62"/>
    <w:rsid w:val="00321BB6"/>
    <w:rsid w:val="004359E3"/>
    <w:rsid w:val="00732682"/>
    <w:rsid w:val="00891B89"/>
    <w:rsid w:val="0097504B"/>
    <w:rsid w:val="00AA474E"/>
    <w:rsid w:val="00F549EC"/>
    <w:rsid w:val="00FC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9415FC2F4E934B01A6D013C05F854D9E">
    <w:name w:val="9415FC2F4E934B01A6D013C05F854D9E"/>
    <w:rsid w:val="00321B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326</Words>
  <Characters>1793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2021-03-10T04:42:00Z</dcterms:created>
  <dcterms:modified xsi:type="dcterms:W3CDTF">2021-05-10T03:12:00Z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